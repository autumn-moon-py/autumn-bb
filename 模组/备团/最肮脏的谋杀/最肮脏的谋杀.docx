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08180">
      <w:pPr>
        <w:jc w:val="center"/>
        <w:rPr>
          <w:rFonts w:hint="eastAsia"/>
          <w:sz w:val="84"/>
          <w:szCs w:val="84"/>
          <w:lang w:eastAsia="zh"/>
          <w:woUserID w:val="1"/>
        </w:rPr>
      </w:pPr>
      <w:r>
        <w:rPr>
          <w:rFonts w:hint="eastAsia"/>
          <w:sz w:val="84"/>
          <w:szCs w:val="84"/>
          <w:lang w:eastAsia="zh"/>
          <w:woUserID w:val="1"/>
        </w:rPr>
        <w:t>最肮脏的谋杀</w:t>
      </w:r>
    </w:p>
    <w:p w14:paraId="14A0DB99">
      <w:pPr>
        <w:jc w:val="center"/>
        <w:rPr>
          <w:rFonts w:hint="eastAsia"/>
          <w:sz w:val="48"/>
          <w:szCs w:val="48"/>
          <w:lang w:eastAsia="zh"/>
          <w:woUserID w:val="1"/>
        </w:rPr>
      </w:pPr>
      <w:r>
        <w:rPr>
          <w:rFonts w:hint="eastAsia"/>
          <w:sz w:val="84"/>
          <w:szCs w:val="84"/>
          <w:lang w:eastAsia="zh"/>
          <w:woUserID w:val="1"/>
        </w:rPr>
        <w:t>A Murder Most Mucky</w:t>
      </w:r>
    </w:p>
    <w:p w14:paraId="1F8B1BA2">
      <w:pPr>
        <w:jc w:val="center"/>
        <w:rPr>
          <w:rFonts w:hint="eastAsia"/>
          <w:sz w:val="48"/>
          <w:szCs w:val="48"/>
          <w:lang w:eastAsia="zh"/>
          <w:woUserID w:val="1"/>
        </w:rPr>
      </w:pPr>
    </w:p>
    <w:p w14:paraId="0FC3AD16">
      <w:pPr>
        <w:jc w:val="center"/>
        <w:rPr>
          <w:rFonts w:hint="eastAsia"/>
          <w:sz w:val="48"/>
          <w:szCs w:val="48"/>
          <w:lang w:eastAsia="zh"/>
          <w:woUserID w:val="1"/>
        </w:rPr>
      </w:pPr>
      <w:r>
        <w:rPr>
          <w:rFonts w:hint="eastAsia"/>
          <w:sz w:val="48"/>
          <w:szCs w:val="48"/>
          <w:lang w:eastAsia="zh"/>
          <w:woUserID w:val="1"/>
        </w:rPr>
        <w:t>复杂度：8</w:t>
      </w:r>
    </w:p>
    <w:p w14:paraId="1FBB6BEA">
      <w:pPr>
        <w:rPr>
          <w:rFonts w:hint="default"/>
          <w:sz w:val="84"/>
          <w:szCs w:val="84"/>
          <w:lang w:eastAsia="zh-CN"/>
          <w:woUserID w:val="1"/>
        </w:rPr>
      </w:pPr>
      <w:r>
        <w:rPr>
          <w:rFonts w:hint="default"/>
          <w:sz w:val="84"/>
          <w:szCs w:val="84"/>
          <w:lang w:eastAsia="zh-CN"/>
          <w:woUserID w:val="1"/>
        </w:rPr>
        <w:br w:type="page"/>
      </w:r>
    </w:p>
    <w:p w14:paraId="668F4A8A">
      <w:pPr>
        <w:bidi w:val="0"/>
        <w:jc w:val="left"/>
        <w:rPr>
          <w:rFonts w:hint="eastAsia"/>
          <w:i/>
          <w:i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注意：</w:t>
      </w:r>
      <w:r>
        <w:rPr>
          <w:rFonts w:hint="eastAsia"/>
          <w:b w:val="0"/>
          <w:bCs w:val="0"/>
          <w:i/>
          <w:iCs/>
          <w:lang w:eastAsia="zh"/>
          <w:woUserID w:val="1"/>
        </w:rPr>
        <w:t>泥岬（Mucky Point）</w:t>
      </w:r>
      <w:r>
        <w:rPr>
          <w:rFonts w:hint="eastAsia"/>
          <w:i/>
          <w:iCs/>
          <w:lang w:eastAsia="zh"/>
          <w:woUserID w:val="1"/>
        </w:rPr>
        <w:t>这个小村是一个非常危险的地方，充满了超自然和怪异的按时。只有当黑暗阴谋的第四层被解锁时，才能玩这个谜案。</w:t>
      </w:r>
    </w:p>
    <w:p w14:paraId="0B3E92E3">
      <w:pPr>
        <w:bidi w:val="0"/>
        <w:jc w:val="left"/>
        <w:rPr>
          <w:rFonts w:hint="eastAsia"/>
          <w:i/>
          <w:iCs/>
          <w:lang w:eastAsia="zh"/>
          <w:woUserID w:val="1"/>
        </w:rPr>
      </w:pPr>
    </w:p>
    <w:p w14:paraId="3D624140">
      <w:pPr>
        <w:pStyle w:val="2"/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呈现谜案</w:t>
      </w:r>
    </w:p>
    <w:p w14:paraId="486F41A0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在烛光书店的顶层，在命案专家推理俱乐部的每周聚会上呈现这个谜案。</w:t>
      </w:r>
    </w:p>
    <w:p w14:paraId="20A82FBF">
      <w:pPr>
        <w:bidi w:val="0"/>
        <w:jc w:val="left"/>
        <w:rPr>
          <w:rFonts w:hint="eastAsia"/>
          <w:lang w:eastAsia="zh"/>
          <w:woUserID w:val="1"/>
        </w:rPr>
      </w:pPr>
    </w:p>
    <w:p w14:paraId="550A1609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描绘场景：</w:t>
      </w:r>
      <w:r>
        <w:rPr>
          <w:rFonts w:hint="eastAsia"/>
          <w:i/>
          <w:iCs/>
          <w:lang w:eastAsia="zh"/>
          <w:woUserID w:val="1"/>
        </w:rPr>
        <w:t>当摄像机环绕着你举行聚会的阁楼时，我们看了什么能显示出这可能是斑木湾最舒适的地点之一？</w:t>
      </w:r>
    </w:p>
    <w:p w14:paraId="316AFD91">
      <w:pPr>
        <w:bidi w:val="0"/>
        <w:jc w:val="left"/>
        <w:rPr>
          <w:rFonts w:hint="eastAsia"/>
          <w:lang w:eastAsia="zh"/>
          <w:woUserID w:val="1"/>
        </w:rPr>
      </w:pPr>
    </w:p>
    <w:p w14:paraId="17164AB2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聚会结束后，命案专家们被书店老板</w:t>
      </w:r>
      <w:r>
        <w:rPr>
          <w:rFonts w:hint="eastAsia"/>
          <w:b/>
          <w:bCs/>
          <w:lang w:eastAsia="zh"/>
          <w:woUserID w:val="1"/>
        </w:rPr>
        <w:t>珍妮特·弗洛克</w:t>
      </w:r>
      <w:r>
        <w:rPr>
          <w:rFonts w:hint="eastAsia"/>
          <w:lang w:eastAsia="zh"/>
          <w:woUserID w:val="1"/>
        </w:rPr>
        <w:t>拦住。珍妮特给他们看了一份当地报纸上的文章，文章讲述了</w:t>
      </w:r>
      <w:r>
        <w:rPr>
          <w:rFonts w:hint="eastAsia"/>
          <w:b w:val="0"/>
          <w:bCs w:val="0"/>
          <w:i w:val="0"/>
          <w:iCs w:val="0"/>
          <w:lang w:eastAsia="zh"/>
          <w:woUserID w:val="1"/>
        </w:rPr>
        <w:t>泥岬村</w:t>
      </w:r>
      <w:r>
        <w:rPr>
          <w:rFonts w:hint="eastAsia"/>
          <w:lang w:eastAsia="zh"/>
          <w:woUserID w:val="1"/>
        </w:rPr>
        <w:t>灯塔看守人</w:t>
      </w:r>
      <w:r>
        <w:rPr>
          <w:rFonts w:hint="eastAsia"/>
          <w:b/>
          <w:bCs/>
          <w:lang w:eastAsia="zh"/>
          <w:woUserID w:val="1"/>
        </w:rPr>
        <w:t>塞拉斯·克里尔</w:t>
      </w:r>
      <w:r>
        <w:rPr>
          <w:rFonts w:hint="eastAsia"/>
          <w:lang w:eastAsia="zh"/>
          <w:woUserID w:val="1"/>
        </w:rPr>
        <w:t>在灯塔的灯笼室外的狭窄通道上摔倒后死亡的事件。文章引用了几位当地人的言论，他们认为克里尔先生是被谋杀的，因为这位年迈的灯塔看守人多年来一直保持着灯塔的灯光，只有新手才会失去平衡，摔下死亡。报纸还引用了</w:t>
      </w:r>
      <w:r>
        <w:rPr>
          <w:rFonts w:hint="eastAsia"/>
          <w:b w:val="0"/>
          <w:bCs w:val="0"/>
          <w:i w:val="0"/>
          <w:iCs w:val="0"/>
          <w:lang w:eastAsia="zh"/>
          <w:woUserID w:val="1"/>
        </w:rPr>
        <w:t>泥岬村</w:t>
      </w:r>
      <w:r>
        <w:rPr>
          <w:rFonts w:hint="eastAsia"/>
          <w:lang w:eastAsia="zh"/>
          <w:woUserID w:val="1"/>
        </w:rPr>
        <w:t>的警官</w:t>
      </w:r>
      <w:r>
        <w:rPr>
          <w:rFonts w:hint="eastAsia"/>
          <w:b/>
          <w:bCs/>
          <w:lang w:eastAsia="zh"/>
          <w:woUserID w:val="1"/>
        </w:rPr>
        <w:t>阿尔文·德尚</w:t>
      </w:r>
      <w:r>
        <w:rPr>
          <w:rFonts w:hint="eastAsia"/>
          <w:lang w:eastAsia="zh"/>
          <w:woUserID w:val="1"/>
        </w:rPr>
        <w:t>的话，他说死亡纯粹是意外，任何关于谋杀的言论都是无根据的猜测。</w:t>
      </w:r>
    </w:p>
    <w:p w14:paraId="0B893062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珍妮特提醒命案专家们</w:t>
      </w:r>
      <w:r>
        <w:rPr>
          <w:rFonts w:hint="eastAsia"/>
          <w:b w:val="0"/>
          <w:bCs w:val="0"/>
          <w:i w:val="0"/>
          <w:iCs w:val="0"/>
          <w:lang w:eastAsia="zh"/>
          <w:woUserID w:val="1"/>
        </w:rPr>
        <w:t>泥岬村</w:t>
      </w:r>
      <w:r>
        <w:rPr>
          <w:rFonts w:hint="eastAsia"/>
          <w:lang w:eastAsia="zh"/>
          <w:woUserID w:val="1"/>
        </w:rPr>
        <w:t>就在几英里外的路上，并提出警官德尚可能会欣赏他们对案件的独特见解。如果谋杀专家们追问珍妮特为什么对这起案件如此感兴趣，她会透露克里尔是她的老朋友，并且希望知道——确切地知道——他的死是否谋杀有关，这会让她感到安心。</w:t>
      </w:r>
    </w:p>
    <w:p w14:paraId="1E99AFF9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b w:val="0"/>
          <w:bCs w:val="0"/>
          <w:i w:val="0"/>
          <w:iCs w:val="0"/>
          <w:lang w:eastAsia="zh"/>
          <w:woUserID w:val="1"/>
        </w:rPr>
        <w:t>泥岬村</w:t>
      </w:r>
      <w:r>
        <w:rPr>
          <w:rFonts w:hint="eastAsia"/>
          <w:lang w:eastAsia="zh"/>
          <w:woUserID w:val="1"/>
        </w:rPr>
        <w:t>是斑木县的一个小村庄，它的历史主要是为了支持灯塔的运作。然而，在最近的几十年里，随着灯塔对海上导航的重要性逐渐降低，</w:t>
      </w:r>
      <w:r>
        <w:rPr>
          <w:rFonts w:hint="eastAsia"/>
          <w:b w:val="0"/>
          <w:bCs w:val="0"/>
          <w:i w:val="0"/>
          <w:iCs w:val="0"/>
          <w:lang w:eastAsia="zh"/>
          <w:woUserID w:val="1"/>
        </w:rPr>
        <w:t>泥岬村</w:t>
      </w:r>
      <w:r>
        <w:rPr>
          <w:rFonts w:hint="eastAsia"/>
          <w:lang w:eastAsia="zh"/>
          <w:woUserID w:val="1"/>
        </w:rPr>
        <w:t>已经缩减到只有几栋小住宅和几家小企业。在斑木湾，</w:t>
      </w:r>
      <w:r>
        <w:rPr>
          <w:rFonts w:hint="eastAsia"/>
          <w:b w:val="0"/>
          <w:bCs w:val="0"/>
          <w:i w:val="0"/>
          <w:iCs w:val="0"/>
          <w:lang w:eastAsia="zh"/>
          <w:woUserID w:val="1"/>
        </w:rPr>
        <w:t>泥岬村</w:t>
      </w:r>
      <w:r>
        <w:rPr>
          <w:rFonts w:hint="eastAsia"/>
          <w:lang w:eastAsia="zh"/>
          <w:woUserID w:val="1"/>
        </w:rPr>
        <w:t>以其荒凉和对外来者不友好而闻名。在</w:t>
      </w:r>
      <w:r>
        <w:rPr>
          <w:rFonts w:hint="eastAsia"/>
          <w:b w:val="0"/>
          <w:bCs w:val="0"/>
          <w:i w:val="0"/>
          <w:iCs w:val="0"/>
          <w:lang w:eastAsia="zh"/>
          <w:woUserID w:val="1"/>
        </w:rPr>
        <w:t>泥岬村</w:t>
      </w:r>
      <w:r>
        <w:rPr>
          <w:rFonts w:hint="eastAsia"/>
          <w:lang w:eastAsia="zh"/>
          <w:woUserID w:val="1"/>
        </w:rPr>
        <w:t>，来自斑木湾的人会受到一些敌意，尤其是因为灯塔从未成为旅游景点，而部分原因是布兰德伍德湾的旅游委员会进行了干预。</w:t>
      </w:r>
    </w:p>
    <w:p w14:paraId="393D3B5C">
      <w:pPr>
        <w:bidi w:val="0"/>
        <w:jc w:val="left"/>
        <w:rPr>
          <w:rFonts w:hint="eastAsia"/>
          <w:lang w:eastAsia="zh"/>
          <w:woUserID w:val="1"/>
        </w:rPr>
      </w:pPr>
    </w:p>
    <w:p w14:paraId="1E7F0B0A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当命案专家们抵达</w:t>
      </w:r>
      <w:r>
        <w:rPr>
          <w:rFonts w:hint="eastAsia"/>
          <w:b w:val="0"/>
          <w:bCs w:val="0"/>
          <w:i w:val="0"/>
          <w:iCs w:val="0"/>
          <w:lang w:eastAsia="zh"/>
          <w:woUserID w:val="1"/>
        </w:rPr>
        <w:t>泥岬村</w:t>
      </w:r>
      <w:r>
        <w:rPr>
          <w:rFonts w:hint="eastAsia"/>
          <w:lang w:eastAsia="zh"/>
          <w:woUserID w:val="1"/>
        </w:rPr>
        <w:t>时，向他们简要介绍当地情况：</w:t>
      </w:r>
    </w:p>
    <w:p w14:paraId="783FF6EB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灯塔在东边，一个高起的岩石区域上。</w:t>
      </w:r>
    </w:p>
    <w:p w14:paraId="4ED06E61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在灯塔的基座附近有一个小棚屋，作为灯塔看守人储物和住宿的地方。</w:t>
      </w:r>
    </w:p>
    <w:p w14:paraId="33181EF4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b w:val="0"/>
          <w:bCs w:val="0"/>
          <w:i w:val="0"/>
          <w:iCs w:val="0"/>
          <w:lang w:eastAsia="zh"/>
          <w:woUserID w:val="1"/>
        </w:rPr>
        <w:t>泥岬村</w:t>
      </w:r>
      <w:r>
        <w:rPr>
          <w:rFonts w:hint="eastAsia"/>
          <w:lang w:eastAsia="zh"/>
          <w:woUserID w:val="1"/>
        </w:rPr>
        <w:t>本身由一条单一的街道组成，街道上可以找到：金牛路边餐厅、德尚加油站和杂货店、</w:t>
      </w:r>
      <w:r>
        <w:rPr>
          <w:rFonts w:hint="eastAsia"/>
          <w:b w:val="0"/>
          <w:bCs w:val="0"/>
          <w:i w:val="0"/>
          <w:iCs w:val="0"/>
          <w:lang w:eastAsia="zh"/>
          <w:woUserID w:val="1"/>
        </w:rPr>
        <w:t>泥岬村</w:t>
      </w:r>
      <w:r>
        <w:rPr>
          <w:rFonts w:hint="eastAsia"/>
          <w:lang w:eastAsia="zh"/>
          <w:woUserID w:val="1"/>
        </w:rPr>
        <w:t>灯塔博物馆和卡茨沃洛的饵料和钓具店。</w:t>
      </w:r>
    </w:p>
    <w:p w14:paraId="2AFF59A3">
      <w:pPr>
        <w:bidi w:val="0"/>
        <w:jc w:val="left"/>
        <w:rPr>
          <w:rFonts w:hint="eastAsia"/>
          <w:lang w:eastAsia="zh"/>
          <w:woUserID w:val="1"/>
        </w:rPr>
      </w:pPr>
    </w:p>
    <w:p w14:paraId="0FDA1F9C">
      <w:pPr>
        <w:bidi w:val="0"/>
        <w:jc w:val="left"/>
        <w:rPr>
          <w:rFonts w:hint="eastAsia"/>
          <w:b w:val="0"/>
          <w:bCs w:val="0"/>
          <w:i/>
          <w:i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设定问题：</w:t>
      </w:r>
      <w:r>
        <w:rPr>
          <w:rFonts w:hint="eastAsia"/>
          <w:b w:val="0"/>
          <w:bCs w:val="0"/>
          <w:i/>
          <w:iCs/>
          <w:lang w:eastAsia="zh"/>
          <w:woUserID w:val="1"/>
        </w:rPr>
        <w:t>传言中泥岬村的村民全都拥有一个奇怪的身体特征。你听说那是什么？</w:t>
      </w:r>
    </w:p>
    <w:p w14:paraId="03ECB72A">
      <w:pPr>
        <w:bidi w:val="0"/>
        <w:jc w:val="left"/>
        <w:rPr>
          <w:rFonts w:hint="eastAsia"/>
          <w:b w:val="0"/>
          <w:bCs w:val="0"/>
          <w:i/>
          <w:iCs/>
          <w:lang w:eastAsia="zh"/>
          <w:woUserID w:val="1"/>
        </w:rPr>
      </w:pPr>
    </w:p>
    <w:p w14:paraId="3CD84A4F">
      <w:pPr>
        <w:bidi w:val="0"/>
        <w:jc w:val="left"/>
        <w:rPr>
          <w:rFonts w:hint="eastAsia"/>
          <w:lang w:eastAsia="zh"/>
          <w:woUserID w:val="1"/>
        </w:rPr>
      </w:pPr>
    </w:p>
    <w:p w14:paraId="677263F9">
      <w:pPr>
        <w:pStyle w:val="2"/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精彩时刻</w:t>
      </w:r>
    </w:p>
    <w:p w14:paraId="07B0D454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一群冷脸的男人和女人，正在可疑地斜眼窥视。</w:t>
      </w:r>
    </w:p>
    <w:p w14:paraId="6477F70F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点唱机上播放着一首你听不懂的老歌，歌手的声音断断续续、时大时小。这首歌的标签被涂黑了。</w:t>
      </w:r>
    </w:p>
    <w:p w14:paraId="592213CB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远处传来的哭声——一个妇女在痛苦中呼喊？——结果只是风的声音。</w:t>
      </w:r>
    </w:p>
    <w:p w14:paraId="76CA1ADB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一面露出砖块的墙，感觉柔软而泥泞，像冷冻的泥。</w:t>
      </w:r>
    </w:p>
    <w:p w14:paraId="53E0A412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碎成片的英国国旗的残骸绑在栅栏柱上，布条在风中飘扬。</w:t>
      </w:r>
    </w:p>
    <w:p w14:paraId="203A161A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一个有“泥岬村外貌”的老男人警告你回到斑木湾，那里是安全的。</w:t>
      </w:r>
    </w:p>
    <w:p w14:paraId="1156E36B">
      <w:pPr>
        <w:bidi w:val="0"/>
        <w:jc w:val="left"/>
        <w:rPr>
          <w:rFonts w:hint="eastAsia"/>
          <w:lang w:eastAsia="zh"/>
          <w:woUserID w:val="1"/>
        </w:rPr>
      </w:pPr>
    </w:p>
    <w:p w14:paraId="09227E7C">
      <w:pPr>
        <w:pStyle w:val="2"/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嫌疑人</w:t>
      </w:r>
    </w:p>
    <w:p w14:paraId="51F0F69D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阿尔文·德尚，警官</w:t>
      </w:r>
    </w:p>
    <w:p w14:paraId="58F2FC0B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瘦长。轻微驼背。制服凌乱。阿尔文一生都住在泥岬村。他对外来者持怀疑态度，即使是来自斑木湾这样近的地方的人也不例外。</w:t>
      </w:r>
    </w:p>
    <w:p w14:paraId="59292CC1">
      <w:pPr>
        <w:bidi w:val="0"/>
        <w:jc w:val="left"/>
        <w:rPr>
          <w:rFonts w:hint="eastAsia"/>
          <w:lang w:eastAsia="zh"/>
          <w:woUserID w:val="1"/>
        </w:rPr>
      </w:pPr>
    </w:p>
    <w:p w14:paraId="10731B86">
      <w:pPr>
        <w:bidi w:val="0"/>
        <w:jc w:val="left"/>
        <w:rPr>
          <w:rFonts w:hint="eastAsia"/>
          <w:i/>
          <w:iCs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“塞拉斯绝不可能被谋杀。在泥岬村绝不可能发生这样的事情。我们是一个紧密团结的社区——我们关心彼此——但我想你们这样的人是不会理解这一点的，对吗？”</w:t>
      </w:r>
    </w:p>
    <w:p w14:paraId="1F548231">
      <w:pPr>
        <w:bidi w:val="0"/>
        <w:jc w:val="left"/>
        <w:rPr>
          <w:rFonts w:hint="eastAsia"/>
          <w:lang w:eastAsia="zh"/>
          <w:woUserID w:val="1"/>
        </w:rPr>
      </w:pPr>
    </w:p>
    <w:p w14:paraId="3D843FF3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塔拉·希尔，酒馆老板</w:t>
      </w:r>
    </w:p>
    <w:p w14:paraId="5FA45C9F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身材魁梧。马尾辫。袖子卷起。塔拉十年前继承了他叔叔米尔顿·希尔的金牛路边酒馆，来到泥岬村。他的妻子桑迪·希尔（原名德尚）在泥岬村出生长大，这是他觉得自己不像一个外来者的唯一原因。</w:t>
      </w:r>
    </w:p>
    <w:p w14:paraId="6BB6111B">
      <w:pPr>
        <w:bidi w:val="0"/>
        <w:jc w:val="left"/>
        <w:rPr>
          <w:rFonts w:hint="eastAsia"/>
          <w:lang w:eastAsia="zh"/>
          <w:woUserID w:val="1"/>
        </w:rPr>
      </w:pPr>
    </w:p>
    <w:p w14:paraId="070653DF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“泥岬村民是一种特殊的生物。你跟瑟古德谈过了吗？没有？那么，如果你和他谈，一定要确保你不要在他发作……魔法的时候打扰他。否则你会后悔的。”</w:t>
      </w:r>
    </w:p>
    <w:p w14:paraId="658EF864">
      <w:pPr>
        <w:bidi w:val="0"/>
        <w:jc w:val="left"/>
        <w:rPr>
          <w:rFonts w:hint="eastAsia"/>
          <w:lang w:eastAsia="zh"/>
          <w:woUserID w:val="1"/>
        </w:rPr>
      </w:pPr>
    </w:p>
    <w:p w14:paraId="4273E673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乔治·卡茨沃洛，商店老板</w:t>
      </w:r>
    </w:p>
    <w:p w14:paraId="5E21E9AD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口哨般尖利的声音。跛行。有设定问题中定义的明显的身体特征。乔治是一个中年男子，他的成年生活都在鱼饵和钓具店工作。如果泥岬村民通常对外来者持怀疑态度，那么乔治可以说是公开敌对。</w:t>
      </w:r>
    </w:p>
    <w:p w14:paraId="70309907">
      <w:pPr>
        <w:bidi w:val="0"/>
        <w:jc w:val="left"/>
        <w:rPr>
          <w:rFonts w:hint="eastAsia"/>
          <w:lang w:eastAsia="zh"/>
          <w:woUserID w:val="1"/>
        </w:rPr>
      </w:pPr>
    </w:p>
    <w:p w14:paraId="2A99CD5F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“除非你打算买一桶蚯蚓，否则我没什么可对你说的！”</w:t>
      </w:r>
    </w:p>
    <w:p w14:paraId="2C496B16">
      <w:pPr>
        <w:bidi w:val="0"/>
        <w:jc w:val="left"/>
        <w:rPr>
          <w:rFonts w:hint="eastAsia"/>
          <w:lang w:eastAsia="zh"/>
          <w:woUserID w:val="1"/>
        </w:rPr>
      </w:pPr>
    </w:p>
    <w:p w14:paraId="2662BEE7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本尼“拖船”·威廉姆斯，醉汉</w:t>
      </w:r>
    </w:p>
    <w:p w14:paraId="500B0EE0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红鼻子。说话含糊不清。花格子衬衫解开几颗口子。拖船大部分时间都在金牛酒馆，很少清醒。因为没有人把他当回事，他得以观察到泥岬村发生的大部分事情，并且是很好的信息来源——如果命案专家们能让他保持清醒的话。</w:t>
      </w:r>
    </w:p>
    <w:p w14:paraId="695339F8">
      <w:pPr>
        <w:bidi w:val="0"/>
        <w:jc w:val="left"/>
        <w:rPr>
          <w:rFonts w:hint="eastAsia"/>
          <w:lang w:eastAsia="zh"/>
          <w:woUserID w:val="1"/>
        </w:rPr>
      </w:pPr>
    </w:p>
    <w:p w14:paraId="0CD78ADD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“我在泥岬村见过一些黑暗和可怕的事情——如果你们看到的话，你们会吓得脸色苍白。当然，没有人听我的——没有人会听一个醉汉的话。</w:t>
      </w:r>
      <w:r>
        <w:rPr>
          <w:rFonts w:hint="eastAsia"/>
          <w:lang w:eastAsia="zh"/>
          <w:woUserID w:val="1"/>
        </w:rPr>
        <w:t>”</w:t>
      </w:r>
    </w:p>
    <w:p w14:paraId="7E18B9CA">
      <w:pPr>
        <w:bidi w:val="0"/>
        <w:jc w:val="left"/>
        <w:rPr>
          <w:rFonts w:hint="eastAsia"/>
          <w:lang w:eastAsia="zh"/>
          <w:woUserID w:val="1"/>
        </w:rPr>
      </w:pPr>
    </w:p>
    <w:p w14:paraId="121FF721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桑迪·希尔，酒馆老板</w:t>
      </w:r>
    </w:p>
    <w:p w14:paraId="1D1627BE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红脸颊。一团红头发。脏兮兮的围裙。桑迪一生都住在泥岬村。在她遇到塔拉之前，她差点就离开了。十年前，他们相爱，结婚，并一起经营金牛酒馆至今。她是马文的女儿，阿尔文的侄女。</w:t>
      </w:r>
    </w:p>
    <w:p w14:paraId="5EFCB265">
      <w:pPr>
        <w:bidi w:val="0"/>
        <w:jc w:val="left"/>
        <w:rPr>
          <w:rFonts w:hint="eastAsia"/>
          <w:lang w:eastAsia="zh"/>
          <w:woUserID w:val="1"/>
        </w:rPr>
      </w:pPr>
    </w:p>
    <w:p w14:paraId="031229C0">
      <w:pPr>
        <w:bidi w:val="0"/>
        <w:jc w:val="left"/>
        <w:rPr>
          <w:rFonts w:hint="eastAsia"/>
          <w:i/>
          <w:iCs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塞拉斯·克里尔是个可恶的老混蛋。他讨厌每个人和每件事——除了那该死的灯塔。你知道，县里去年想拆掉它——为了给新的发展腾地方——但他和埃莉诺设法阻止了他们。那两个人在争取将其指定为‘历史地标’方面付出了巨大的努力。我可以告诉你：在那场斗争中，他们结下了很多敌仇人。”</w:t>
      </w:r>
    </w:p>
    <w:p w14:paraId="79D1166D">
      <w:pPr>
        <w:bidi w:val="0"/>
        <w:jc w:val="left"/>
        <w:rPr>
          <w:rFonts w:hint="eastAsia"/>
          <w:lang w:eastAsia="zh"/>
          <w:woUserID w:val="1"/>
        </w:rPr>
      </w:pPr>
    </w:p>
    <w:p w14:paraId="676D6A05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埃莉诺·赫利，历史学家</w:t>
      </w:r>
    </w:p>
    <w:p w14:paraId="7A4DC75D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廉价珠宝。灰色的头发。多彩的围巾。埃莉诺经营着新成立的泥岬村灯塔博物馆，细心照料博物馆里那些书籍和古董灯塔设备组成的藏品。她曾与塞拉斯相爱，如果被追问，她会承认曾与他有过长期的恋爱关系。</w:t>
      </w:r>
    </w:p>
    <w:p w14:paraId="3BB09EFD">
      <w:pPr>
        <w:bidi w:val="0"/>
        <w:jc w:val="left"/>
        <w:rPr>
          <w:rFonts w:hint="eastAsia"/>
          <w:lang w:eastAsia="zh"/>
          <w:woUserID w:val="1"/>
        </w:rPr>
      </w:pPr>
    </w:p>
    <w:p w14:paraId="46640E4A">
      <w:pPr>
        <w:bidi w:val="0"/>
        <w:jc w:val="left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灯塔有各种各样有趣的事情，但很少有人知道。例如：灯塔的基座比灯塔结构早300年，是由一种我在这地区从未见过的奇怪的黑色石头制成的。我多年来一直在试图让地质学家来研究它，但不知为何，他们总是在最后一刻退缩。”</w:t>
      </w:r>
      <w:r>
        <w:rPr>
          <w:rFonts w:hint="eastAsia"/>
          <w:i/>
          <w:iCs/>
          <w:lang w:eastAsia="zh"/>
          <w:woUserID w:val="4"/>
        </w:rPr>
        <w:t xml:space="preserve"> </w:t>
      </w:r>
      <w:bookmarkStart w:id="0" w:name="_GoBack"/>
      <w:bookmarkEnd w:id="0"/>
    </w:p>
    <w:p w14:paraId="2CD1C214">
      <w:pPr>
        <w:bidi w:val="0"/>
        <w:jc w:val="left"/>
        <w:rPr>
          <w:rFonts w:hint="eastAsia"/>
          <w:lang w:eastAsia="zh"/>
          <w:woUserID w:val="1"/>
        </w:rPr>
      </w:pPr>
    </w:p>
    <w:p w14:paraId="6989DFDB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马文·德尚，加油站服务员</w:t>
      </w:r>
    </w:p>
    <w:p w14:paraId="07A009F7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憔悴。目光锐利。油腻的工装裤。马文和他的哥哥阿尔文一起经营着德尚加油站和杂货店。他小时候和塞拉斯是最好的朋友，但近年来与塞拉斯关系疏远。他是桑迪的父亲。</w:t>
      </w:r>
    </w:p>
    <w:p w14:paraId="528AF467">
      <w:pPr>
        <w:bidi w:val="0"/>
        <w:jc w:val="left"/>
        <w:rPr>
          <w:rFonts w:hint="eastAsia"/>
          <w:lang w:eastAsia="zh"/>
          <w:woUserID w:val="1"/>
        </w:rPr>
      </w:pPr>
    </w:p>
    <w:p w14:paraId="0B7A6488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“塞拉斯是个坚韧的老家伙，在灯塔周围移动时比猴子还灵活。无论我弟弟说什么，我都不相信他会在那里滑倒摔死——地狱里都没有这种可能。有人杀了他。你知道吗？这个混蛋算是罪有应得！”</w:t>
      </w:r>
    </w:p>
    <w:p w14:paraId="7B6BA8A6">
      <w:pPr>
        <w:bidi w:val="0"/>
        <w:jc w:val="left"/>
        <w:rPr>
          <w:rFonts w:hint="eastAsia"/>
          <w:lang w:eastAsia="zh"/>
          <w:woUserID w:val="1"/>
        </w:rPr>
      </w:pPr>
    </w:p>
    <w:p w14:paraId="77509442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斯蒂芬·布莱尔，灯塔看守人</w:t>
      </w:r>
    </w:p>
    <w:p w14:paraId="4C29271E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英俊。深思熟虑。制服整洁。斯蒂芬在斑木湾长大，去年搬到泥岬村，担任助理灯塔看守人。大多数人都会告诉你，塞拉斯对这个年轻人公然霸凌，但斯蒂芬会笑谈此事，声称那个老灯塔看守人只是比较“复杂”。如果被追问，斯蒂芬会分享他过去几个月见证的一些奇怪事件（揭示一个虚空线索）。</w:t>
      </w:r>
    </w:p>
    <w:p w14:paraId="3F47341B">
      <w:pPr>
        <w:bidi w:val="0"/>
        <w:jc w:val="left"/>
        <w:rPr>
          <w:rFonts w:hint="eastAsia"/>
          <w:lang w:eastAsia="zh"/>
          <w:woUserID w:val="1"/>
        </w:rPr>
      </w:pPr>
    </w:p>
    <w:p w14:paraId="547B56A2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“我想对于我这代人来说，想成为一名灯塔看守人有点奇怪。但我一直对这个特定的灯塔着迷，而且我绝对不会在斑木湾的父母的面包店继续工作。”</w:t>
      </w:r>
    </w:p>
    <w:p w14:paraId="50217647">
      <w:pPr>
        <w:bidi w:val="0"/>
        <w:jc w:val="left"/>
        <w:rPr>
          <w:rFonts w:hint="eastAsia"/>
          <w:lang w:eastAsia="zh"/>
          <w:woUserID w:val="1"/>
        </w:rPr>
      </w:pPr>
    </w:p>
    <w:p w14:paraId="2C2E8F63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瑟古德·卡茨沃洛，渔民</w:t>
      </w:r>
    </w:p>
    <w:p w14:paraId="394DBCE9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眼睛乌黑。牙齿非常小。有设定问题中定义的明显的身体特征。瑟古德对对外来者的敌意毫不逊色于他哥哥乔治。瑟古德有时被发现坐在他的小船上，凝视着大海，焦急地对自己低声说着奇怪、难以理解的话。</w:t>
      </w:r>
    </w:p>
    <w:p w14:paraId="25F2AAEF">
      <w:pPr>
        <w:bidi w:val="0"/>
        <w:jc w:val="left"/>
        <w:rPr>
          <w:rFonts w:hint="eastAsia"/>
          <w:lang w:eastAsia="zh"/>
          <w:woUserID w:val="1"/>
        </w:rPr>
      </w:pPr>
    </w:p>
    <w:p w14:paraId="7A875396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“我经常梦见大海。她在呼唤我。她在呼唤我们所有人。她想要我们回到她身边，回到我们所有人爬出来的冰冷的子宫。我想这就是我选择从事这项工作的原因。它让我离她更近。”</w:t>
      </w:r>
    </w:p>
    <w:p w14:paraId="610A92DB">
      <w:pPr>
        <w:bidi w:val="0"/>
        <w:jc w:val="left"/>
        <w:rPr>
          <w:rFonts w:hint="eastAsia"/>
          <w:lang w:eastAsia="zh"/>
          <w:woUserID w:val="1"/>
        </w:rPr>
      </w:pPr>
    </w:p>
    <w:p w14:paraId="3CFD4BEE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吉纳维芙·德尚，“村长”</w:t>
      </w:r>
    </w:p>
    <w:p w14:paraId="1CD55EFD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光泽的皮毛。好牙齿。她的项圈上挂着“村长”的勋章。吉纳维芙是德尚兄弟的一只金毛猎犬。几年前，小镇选举她为村长，试图制造一些宣传噱头。大多数日子里可以在码头尽头找到她，凝视着大海，偶尔对只有她能看见的幻影吠叫。</w:t>
      </w:r>
    </w:p>
    <w:p w14:paraId="0092DA03">
      <w:pPr>
        <w:bidi w:val="0"/>
        <w:jc w:val="left"/>
        <w:rPr>
          <w:rFonts w:hint="eastAsia"/>
          <w:lang w:eastAsia="zh"/>
          <w:woUserID w:val="1"/>
        </w:rPr>
      </w:pPr>
    </w:p>
    <w:p w14:paraId="723B175C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特殊规则：</w:t>
      </w:r>
      <w:r>
        <w:rPr>
          <w:rFonts w:hint="eastAsia"/>
          <w:i/>
          <w:iCs/>
          <w:lang w:eastAsia="zh"/>
          <w:woUserID w:val="1"/>
        </w:rPr>
        <w:t>如果一个标记了“马车”的命案专家接近吉纳维芙，这只狗会和她成为朋友，并引导她找到一个线索。</w:t>
      </w:r>
    </w:p>
    <w:p w14:paraId="4297FC39">
      <w:pPr>
        <w:bidi w:val="0"/>
        <w:jc w:val="left"/>
        <w:rPr>
          <w:rFonts w:hint="eastAsia"/>
          <w:lang w:eastAsia="zh"/>
          <w:woUserID w:val="1"/>
        </w:rPr>
      </w:pPr>
    </w:p>
    <w:p w14:paraId="085F48DF">
      <w:pPr>
        <w:pStyle w:val="2"/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地点</w:t>
      </w:r>
    </w:p>
    <w:p w14:paraId="1A66A4A3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翻译如下：</w:t>
      </w:r>
    </w:p>
    <w:p w14:paraId="20200BB0">
      <w:pPr>
        <w:bidi w:val="0"/>
        <w:jc w:val="left"/>
        <w:rPr>
          <w:rFonts w:hint="eastAsia"/>
          <w:b/>
          <w:bCs/>
          <w:lang w:eastAsia="zh"/>
          <w:woUserID w:val="1"/>
        </w:rPr>
      </w:pPr>
    </w:p>
    <w:p w14:paraId="7670BBFE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灯塔</w:t>
      </w:r>
    </w:p>
    <w:p w14:paraId="1D7E46F3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当你一踏进入口，就有一种像在过山车上下坡时那种胃里下沉的感觉。这是一个空心的石制圆柱体，但这里却没有回声。无论你说话声音多大，听起来总是轻声细语。</w:t>
      </w:r>
    </w:p>
    <w:p w14:paraId="09C77130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5287BDC6">
      <w:pPr>
        <w:bidi w:val="0"/>
        <w:jc w:val="left"/>
        <w:rPr>
          <w:rFonts w:hint="eastAsia"/>
          <w:b w:val="0"/>
          <w:bCs w:val="0"/>
          <w:i/>
          <w:iCs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描绘场景：</w:t>
      </w:r>
      <w:r>
        <w:rPr>
          <w:rFonts w:hint="eastAsia"/>
          <w:b w:val="0"/>
          <w:bCs w:val="0"/>
          <w:i/>
          <w:iCs/>
          <w:lang w:eastAsia="zh"/>
          <w:woUserID w:val="1"/>
        </w:rPr>
        <w:t>这里的什么证据表明多年来的灯塔守护者们拥有……奇怪的信仰？</w:t>
      </w:r>
    </w:p>
    <w:p w14:paraId="67599E82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624F70D9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灯塔看守人的棚屋</w:t>
      </w:r>
    </w:p>
    <w:p w14:paraId="6EAE23E3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两张小巧但看起来舒适的床。两个大的储物箱和一个高大的衣柜。一张小而简单的餐桌。</w:t>
      </w:r>
    </w:p>
    <w:p w14:paraId="06EF83A3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3BDCE9CB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描绘场景：</w:t>
      </w:r>
      <w:r>
        <w:rPr>
          <w:rFonts w:hint="eastAsia"/>
          <w:b w:val="0"/>
          <w:bCs w:val="0"/>
          <w:i/>
          <w:iCs/>
          <w:lang w:eastAsia="zh"/>
          <w:woUserID w:val="1"/>
        </w:rPr>
        <w:t>1932年，一名灯塔看守人残忍地谋杀了另一个。在今天，你在这里看到了什么，提醒着这段阴郁的历史？</w:t>
      </w:r>
    </w:p>
    <w:p w14:paraId="72014D3E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3D7946F9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金色公牛酒馆</w:t>
      </w:r>
    </w:p>
    <w:p w14:paraId="68CEA060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光线昏暗。啤酒和廉价油炸食品的气味。夏天，头顶的风扇懒洋洋地旋转。</w:t>
      </w:r>
    </w:p>
    <w:p w14:paraId="15454683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7CFF50A6">
      <w:pPr>
        <w:bidi w:val="0"/>
        <w:jc w:val="left"/>
        <w:rPr>
          <w:rFonts w:hint="eastAsia"/>
          <w:b w:val="0"/>
          <w:bCs w:val="0"/>
          <w:i/>
          <w:iCs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描绘场景：</w:t>
      </w:r>
      <w:r>
        <w:rPr>
          <w:rFonts w:hint="eastAsia"/>
          <w:b w:val="0"/>
          <w:bCs w:val="0"/>
          <w:i/>
          <w:iCs/>
          <w:lang w:eastAsia="zh"/>
          <w:woUserID w:val="1"/>
        </w:rPr>
        <w:t>金色公牛最初是1920年代一群灵媒的住所。他们留下了什么？</w:t>
      </w:r>
    </w:p>
    <w:p w14:paraId="5A64A8A2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44F8BBFE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德尚加油站和杂货店</w:t>
      </w:r>
    </w:p>
    <w:p w14:paraId="5C490291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柜台后面有一墙香烟。加油站小吃：炸玉米豆，肉干条，和士力架，以及一些进口小吃。一个带有“饮加”品牌的冰箱柜（“它是一种软饮料，但加上了更多！”）。</w:t>
      </w:r>
    </w:p>
    <w:p w14:paraId="6905C829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26FC3BCF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描绘场景：</w:t>
      </w:r>
      <w:r>
        <w:rPr>
          <w:rFonts w:hint="eastAsia"/>
          <w:b w:val="0"/>
          <w:bCs w:val="0"/>
          <w:i/>
          <w:iCs/>
          <w:lang w:eastAsia="zh"/>
          <w:woUserID w:val="1"/>
        </w:rPr>
        <w:t>德尚家族是泥岬村最古老的家族。这里有什么体现了这一点？</w:t>
      </w:r>
    </w:p>
    <w:p w14:paraId="03616240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6473AF23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泥岬村灯塔博物馆</w:t>
      </w:r>
    </w:p>
    <w:p w14:paraId="3E56C203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非常小。家具上光剂的气味。地板由从沉船中回收的木材制成。</w:t>
      </w:r>
    </w:p>
    <w:p w14:paraId="2DB3D0DB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0001F5FF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描绘场景：</w:t>
      </w:r>
      <w:r>
        <w:rPr>
          <w:rFonts w:hint="eastAsia"/>
          <w:b w:val="0"/>
          <w:bCs w:val="0"/>
          <w:i/>
          <w:iCs/>
          <w:lang w:eastAsia="zh"/>
          <w:woUserID w:val="1"/>
        </w:rPr>
        <w:t>环顾四周，你可以判断这座建筑最初是用于另一个更黑暗的目的。你看到了什么？</w:t>
      </w:r>
    </w:p>
    <w:p w14:paraId="3A5D5D73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588F16DD">
      <w:pPr>
        <w:bidi w:val="0"/>
        <w:jc w:val="left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卡茨沃洛的鱼饵和钓具店</w:t>
      </w:r>
    </w:p>
    <w:p w14:paraId="18AFE36D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一种独特的气味：鱼，血，和胆汁。光线非常昏暗。每走一步都像是被油腻的东西抚摸手背上。</w:t>
      </w:r>
    </w:p>
    <w:p w14:paraId="4A6B165B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337993BB">
      <w:pPr>
        <w:bidi w:val="0"/>
        <w:jc w:val="left"/>
        <w:rPr>
          <w:rFonts w:hint="eastAsia"/>
          <w:b w:val="0"/>
          <w:bCs w:val="0"/>
          <w:i/>
          <w:iCs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描绘场景（为标记了苍白面具的命案专家）：</w:t>
      </w:r>
      <w:r>
        <w:rPr>
          <w:rFonts w:hint="eastAsia"/>
          <w:b w:val="0"/>
          <w:bCs w:val="0"/>
          <w:i/>
          <w:iCs/>
          <w:lang w:eastAsia="zh"/>
          <w:woUserID w:val="1"/>
        </w:rPr>
        <w:t>你能够在这里看到来自“另一边”的东西，那是什么？</w:t>
      </w:r>
    </w:p>
    <w:p w14:paraId="0560940C">
      <w:pPr>
        <w:bidi w:val="0"/>
        <w:jc w:val="left"/>
        <w:rPr>
          <w:rFonts w:hint="eastAsia"/>
          <w:b w:val="0"/>
          <w:bCs w:val="0"/>
          <w:lang w:eastAsia="zh"/>
          <w:woUserID w:val="1"/>
        </w:rPr>
      </w:pPr>
    </w:p>
    <w:p w14:paraId="7E39EABF">
      <w:pPr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b w:val="0"/>
          <w:bCs w:val="0"/>
          <w:lang w:eastAsia="zh"/>
          <w:woUserID w:val="1"/>
        </w:rPr>
        <w:t>描绘场景（为其他角色）：</w:t>
      </w:r>
      <w:r>
        <w:rPr>
          <w:rFonts w:hint="eastAsia"/>
          <w:b w:val="0"/>
          <w:bCs w:val="0"/>
          <w:i/>
          <w:iCs/>
          <w:lang w:eastAsia="zh"/>
          <w:woUserID w:val="1"/>
        </w:rPr>
        <w:t>为什么这个地方让你毛骨悚然？</w:t>
      </w:r>
    </w:p>
    <w:p w14:paraId="06CFB5B7">
      <w:pPr>
        <w:rPr>
          <w:rFonts w:hint="eastAsia"/>
          <w:lang w:eastAsia="zh"/>
        </w:rPr>
      </w:pPr>
    </w:p>
    <w:p w14:paraId="15709295">
      <w:pPr>
        <w:pStyle w:val="2"/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线索</w:t>
      </w:r>
    </w:p>
    <w:p w14:paraId="704A7FA5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一本日记，记录了一段禁忌的爱情。</w:t>
      </w:r>
    </w:p>
    <w:p w14:paraId="0D04060C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一张关于塞拉斯几十年前涉及的一起致命车祸的报纸剪报。</w:t>
      </w:r>
    </w:p>
    <w:p w14:paraId="45FB9E89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一段带有血迹的磨损绳索，在一个奇怪的地方发现。</w:t>
      </w:r>
    </w:p>
    <w:p w14:paraId="21315E9F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一个灯塔看守者和一个当地人的激烈争吵。</w:t>
      </w:r>
    </w:p>
    <w:p w14:paraId="1BD805CD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一张便条，解释塞拉斯打算扣减斯蒂芬的工资。</w:t>
      </w:r>
    </w:p>
    <w:p w14:paraId="3E9C378C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地里挖出来的宝藏（选择一个：啤酒/黄金/军火/其他）。</w:t>
      </w:r>
    </w:p>
    <w:p w14:paraId="1C0EE6DA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某人在睡梦中低声承认的仇恨。</w:t>
      </w:r>
    </w:p>
    <w:p w14:paraId="0DDC6FB1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在一个危险表面上涂抹的一种光滑物质（选择一个：鱼油/猪油/肥皂水/其他）。</w:t>
      </w:r>
    </w:p>
    <w:p w14:paraId="58755DD5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一叠逾期账单。</w:t>
      </w:r>
    </w:p>
    <w:p w14:paraId="377E133B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《孙子兵法》，在页边空白处有关于如何将书中技巧用于对抗特定嫌疑人的笔记。</w:t>
      </w:r>
    </w:p>
    <w:p w14:paraId="0A9FDB56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表明塞拉斯因醉酒和行为不检而被阿尔文多次拘留的证据。</w:t>
      </w:r>
    </w:p>
    <w:p w14:paraId="0EDF76A3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在一个意想不到的地方发现的骷髅（选择一个：壁橱/脚炉/汽车后备箱/其他地方）。</w:t>
      </w:r>
    </w:p>
    <w:p w14:paraId="43C3E52D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对某人进行黑魔法的证据。</w:t>
      </w:r>
    </w:p>
    <w:p w14:paraId="7E35B832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一个棋盘，上面的棋子雕刻成代表泥岬村当地人的形象（士兵的棋子代表吉妮芙）。有一个棋子明显缺失。</w:t>
      </w:r>
    </w:p>
    <w:p w14:paraId="26EBAE47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被隐瞒的怀孕。</w:t>
      </w:r>
    </w:p>
    <w:p w14:paraId="64ACD9A6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手机通话记录显示一个嫌疑人与塞拉斯之间的通话次数异常高。</w:t>
      </w:r>
    </w:p>
    <w:p w14:paraId="53C72934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一份有争议的地契。</w:t>
      </w:r>
    </w:p>
    <w:p w14:paraId="057B1A37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斑木县政治丑闻的迹象。</w:t>
      </w:r>
    </w:p>
    <w:p w14:paraId="3E551F6E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一个威士忌酒瓶底部有一枚钻戒。</w:t>
      </w:r>
    </w:p>
    <w:p w14:paraId="7310755A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伪造的社会保障文件。</w:t>
      </w:r>
    </w:p>
    <w:p w14:paraId="2A43172D">
      <w:pPr>
        <w:bidi w:val="0"/>
        <w:jc w:val="left"/>
        <w:rPr>
          <w:rFonts w:hint="eastAsia"/>
          <w:lang w:eastAsia="zh"/>
          <w:woUserID w:val="1"/>
        </w:rPr>
      </w:pPr>
    </w:p>
    <w:p w14:paraId="214B744F">
      <w:pPr>
        <w:pStyle w:val="2"/>
        <w:bidi w:val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虚空线索</w:t>
      </w:r>
    </w:p>
    <w:p w14:paraId="203A45B3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当地人关于泥岬村水域存在美人鱼和海豹人的狂热言论。</w:t>
      </w:r>
    </w:p>
    <w:p w14:paraId="678439AC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一堆死海鸥上站着一只活海鸥，正在整理羽毛。</w:t>
      </w:r>
    </w:p>
    <w:p w14:paraId="08E560DE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对海神波塞冬的祈祷，随后是一首充满怨恨和不和谐的歌曲。</w:t>
      </w:r>
    </w:p>
    <w:p w14:paraId="4A36F14F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令人恐惧又充满色情的关于美人鱼的梦境。</w:t>
      </w:r>
    </w:p>
    <w:p w14:paraId="063CB187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一个小型的、半腐烂的两足生物，被困在捕蟹笼中。它看起来……像人类？</w:t>
      </w:r>
    </w:p>
    <w:p w14:paraId="121AC744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夜晚，海上几百码外的一圈点着灯的小船。划船者们站在船上，大声唱着对赫卡特、珀耳塞福涅、雅典娜等其他女神的颂歌。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A0304"/>
    <w:multiLevelType w:val="multilevel"/>
    <w:tmpl w:val="FBEA03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5A6ED476"/>
    <w:multiLevelType w:val="multilevel"/>
    <w:tmpl w:val="5A6ED4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8DBCAD7"/>
    <w:rsid w:val="09284798"/>
    <w:rsid w:val="0F2B6FD9"/>
    <w:rsid w:val="183C240D"/>
    <w:rsid w:val="1AA24D9F"/>
    <w:rsid w:val="28DA2E89"/>
    <w:rsid w:val="2A4254F9"/>
    <w:rsid w:val="2BDF6B8C"/>
    <w:rsid w:val="2D1F32F4"/>
    <w:rsid w:val="2FADDFAA"/>
    <w:rsid w:val="323B4D81"/>
    <w:rsid w:val="34B70380"/>
    <w:rsid w:val="37BF5E63"/>
    <w:rsid w:val="3AE174A3"/>
    <w:rsid w:val="3FFF04DA"/>
    <w:rsid w:val="43446334"/>
    <w:rsid w:val="44A84E71"/>
    <w:rsid w:val="475DA484"/>
    <w:rsid w:val="477DCE1E"/>
    <w:rsid w:val="47FACE90"/>
    <w:rsid w:val="4B5F6B4C"/>
    <w:rsid w:val="4F0F8674"/>
    <w:rsid w:val="573E1E21"/>
    <w:rsid w:val="5B487E91"/>
    <w:rsid w:val="5BFB8F96"/>
    <w:rsid w:val="5CF9550F"/>
    <w:rsid w:val="5DFB789E"/>
    <w:rsid w:val="5EFEBDE8"/>
    <w:rsid w:val="5F3FF229"/>
    <w:rsid w:val="5FF50A73"/>
    <w:rsid w:val="5FF95BBA"/>
    <w:rsid w:val="68CA2609"/>
    <w:rsid w:val="68CC1AED"/>
    <w:rsid w:val="69BB0F42"/>
    <w:rsid w:val="6A637494"/>
    <w:rsid w:val="6AFF1D4E"/>
    <w:rsid w:val="6BCF62E6"/>
    <w:rsid w:val="6CD3A16D"/>
    <w:rsid w:val="6D535020"/>
    <w:rsid w:val="6E5F49A6"/>
    <w:rsid w:val="6ECEB4D2"/>
    <w:rsid w:val="6FF7456B"/>
    <w:rsid w:val="6FFB567B"/>
    <w:rsid w:val="6FFF37D2"/>
    <w:rsid w:val="70DE2EF1"/>
    <w:rsid w:val="73FE65EA"/>
    <w:rsid w:val="7BAD6D4A"/>
    <w:rsid w:val="7BFF8C19"/>
    <w:rsid w:val="7C5F4108"/>
    <w:rsid w:val="7E777F59"/>
    <w:rsid w:val="7EAF3608"/>
    <w:rsid w:val="7F79C282"/>
    <w:rsid w:val="7F7AB871"/>
    <w:rsid w:val="7F7B6CAE"/>
    <w:rsid w:val="7FBF6DD0"/>
    <w:rsid w:val="7FCD17FE"/>
    <w:rsid w:val="7FD7E9A0"/>
    <w:rsid w:val="7FE9FBB2"/>
    <w:rsid w:val="8FFF7E43"/>
    <w:rsid w:val="8FFFA67E"/>
    <w:rsid w:val="9EEB3C68"/>
    <w:rsid w:val="A97F623E"/>
    <w:rsid w:val="AEEFE03E"/>
    <w:rsid w:val="AFBF8780"/>
    <w:rsid w:val="AFDB37F0"/>
    <w:rsid w:val="B7BFB70D"/>
    <w:rsid w:val="BC35C79D"/>
    <w:rsid w:val="BE679910"/>
    <w:rsid w:val="BEEFCB4B"/>
    <w:rsid w:val="BF25CCBE"/>
    <w:rsid w:val="BF6F1632"/>
    <w:rsid w:val="BFE6F841"/>
    <w:rsid w:val="CFFD517A"/>
    <w:rsid w:val="D5DE8897"/>
    <w:rsid w:val="D7F428BF"/>
    <w:rsid w:val="DB5E720E"/>
    <w:rsid w:val="DBEECE3E"/>
    <w:rsid w:val="DF9BDA35"/>
    <w:rsid w:val="DFB704F7"/>
    <w:rsid w:val="DFEF379E"/>
    <w:rsid w:val="E5F23797"/>
    <w:rsid w:val="E5FDF703"/>
    <w:rsid w:val="E7FE3684"/>
    <w:rsid w:val="EFF7CBDE"/>
    <w:rsid w:val="EFFF70E4"/>
    <w:rsid w:val="F4C1AFC6"/>
    <w:rsid w:val="F66EA78F"/>
    <w:rsid w:val="F6F692A3"/>
    <w:rsid w:val="F76BE328"/>
    <w:rsid w:val="F78FB4B7"/>
    <w:rsid w:val="F7EEC240"/>
    <w:rsid w:val="F9DF1E2A"/>
    <w:rsid w:val="FBD98608"/>
    <w:rsid w:val="FBF75102"/>
    <w:rsid w:val="FDCF26AD"/>
    <w:rsid w:val="FDDC5620"/>
    <w:rsid w:val="FDEA700A"/>
    <w:rsid w:val="FEB79378"/>
    <w:rsid w:val="FEBB7548"/>
    <w:rsid w:val="FEEE0892"/>
    <w:rsid w:val="FF6C2309"/>
    <w:rsid w:val="FF742755"/>
    <w:rsid w:val="FFBFCE42"/>
    <w:rsid w:val="FFCDB793"/>
    <w:rsid w:val="FFFDCD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WWO_wpscloud_20240912200119-2f3a33a672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2018-05-30T17:24:00Z</dcterms:created>
  <dcterms:modified xsi:type="dcterms:W3CDTF">2024-09-25T15:41:23Z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2052-12.9.0.18238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95EA834F83D1B8FEA3BEF3665FD5DA70_43</vt:lpwstr>
  </property>
</Properties>
</file>