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F7F2A">
      <w:pPr>
        <w:jc w:val="center"/>
        <w:rPr>
          <w:rFonts w:hint="default"/>
          <w:sz w:val="84"/>
          <w:szCs w:val="84"/>
          <w:lang w:eastAsia="zh-CN"/>
          <w:woUserID w:val="1"/>
        </w:rPr>
      </w:pPr>
      <w:r>
        <w:rPr>
          <w:rFonts w:hint="eastAsia"/>
          <w:sz w:val="84"/>
          <w:szCs w:val="84"/>
          <w:lang w:eastAsia="zh"/>
          <w:woUserID w:val="1"/>
        </w:rPr>
        <w:t>债见</w:t>
      </w:r>
      <w:r>
        <w:rPr>
          <w:rFonts w:hint="default"/>
          <w:sz w:val="84"/>
          <w:szCs w:val="84"/>
          <w:lang w:eastAsia="zh-CN"/>
          <w:woUserID w:val="1"/>
        </w:rPr>
        <w:t>，残酷的世界</w:t>
      </w:r>
    </w:p>
    <w:p w14:paraId="12E91E3A">
      <w:pPr>
        <w:jc w:val="center"/>
        <w:rPr>
          <w:rFonts w:hint="eastAsia" w:eastAsia="微软雅黑"/>
          <w:sz w:val="60"/>
          <w:szCs w:val="60"/>
          <w:lang w:eastAsia="zh"/>
          <w:woUserID w:val="1"/>
        </w:rPr>
      </w:pPr>
      <w:r>
        <w:rPr>
          <w:rFonts w:hint="eastAsia"/>
          <w:sz w:val="60"/>
          <w:szCs w:val="60"/>
          <w:lang w:eastAsia="zh"/>
          <w:woUserID w:val="1"/>
        </w:rPr>
        <w:t>GOOD BUY, CRUEL WORLD</w:t>
      </w:r>
    </w:p>
    <w:p w14:paraId="2A80818F">
      <w:pPr>
        <w:jc w:val="center"/>
        <w:rPr>
          <w:rFonts w:hint="eastAsia"/>
          <w:lang w:eastAsia="zh"/>
          <w:woUserID w:val="1"/>
        </w:rPr>
      </w:pPr>
    </w:p>
    <w:p w14:paraId="1330E6C7">
      <w:pPr>
        <w:jc w:val="center"/>
        <w:rPr>
          <w:rFonts w:hint="default"/>
          <w:b/>
          <w:bCs/>
          <w:sz w:val="40"/>
          <w:szCs w:val="48"/>
          <w:lang w:eastAsia="zh-CN"/>
          <w:woUserID w:val="1"/>
        </w:rPr>
      </w:pPr>
      <w:r>
        <w:rPr>
          <w:rFonts w:hint="eastAsia"/>
          <w:b/>
          <w:bCs/>
          <w:sz w:val="40"/>
          <w:szCs w:val="48"/>
          <w:lang w:eastAsia="zh"/>
          <w:woUserID w:val="1"/>
        </w:rPr>
        <w:t>复杂度：</w:t>
      </w:r>
      <w:r>
        <w:rPr>
          <w:rFonts w:hint="default"/>
          <w:b/>
          <w:bCs/>
          <w:sz w:val="40"/>
          <w:szCs w:val="48"/>
          <w:lang w:eastAsia="zh-CN"/>
          <w:woUserID w:val="1"/>
        </w:rPr>
        <w:t xml:space="preserve">6 </w:t>
      </w:r>
    </w:p>
    <w:p w14:paraId="7132B8E0">
      <w:pPr>
        <w:rPr>
          <w:rFonts w:hint="default"/>
          <w:lang w:eastAsia="zh-CN"/>
          <w:woUserID w:val="1"/>
        </w:rPr>
      </w:pPr>
    </w:p>
    <w:p w14:paraId="2724F943">
      <w:pPr>
        <w:rPr>
          <w:rFonts w:hint="default"/>
          <w:lang w:eastAsia="zh-CN"/>
          <w:woUserID w:val="1"/>
        </w:rPr>
      </w:pPr>
    </w:p>
    <w:p w14:paraId="2E6739C5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《</w:t>
      </w:r>
      <w:r>
        <w:rPr>
          <w:rFonts w:hint="eastAsia"/>
          <w:lang w:eastAsia="zh"/>
          <w:woUserID w:val="1"/>
        </w:rPr>
        <w:t>债见</w:t>
      </w:r>
      <w:r>
        <w:rPr>
          <w:rFonts w:hint="default"/>
          <w:lang w:eastAsia="zh-CN"/>
          <w:woUserID w:val="1"/>
        </w:rPr>
        <w:t>，残酷的世界》是桌面角色扮演游戏《</w:t>
      </w:r>
      <w:r>
        <w:rPr>
          <w:rFonts w:hint="eastAsia"/>
          <w:lang w:eastAsia="zh"/>
          <w:woUserID w:val="1"/>
        </w:rPr>
        <w:t>斑木</w:t>
      </w:r>
      <w:r>
        <w:rPr>
          <w:rFonts w:hint="default"/>
          <w:lang w:eastAsia="zh-CN"/>
          <w:woUserID w:val="1"/>
        </w:rPr>
        <w:t>湾》的专属</w:t>
      </w:r>
      <w:r>
        <w:rPr>
          <w:rFonts w:hint="eastAsia"/>
          <w:lang w:eastAsia="zh"/>
          <w:woUserID w:val="1"/>
        </w:rPr>
        <w:t>谜案模组</w:t>
      </w:r>
      <w:bookmarkStart w:id="0" w:name="_GoBack"/>
      <w:bookmarkEnd w:id="0"/>
      <w:r>
        <w:rPr>
          <w:rFonts w:hint="default"/>
          <w:lang w:eastAsia="zh-CN"/>
          <w:woUserID w:val="1"/>
        </w:rPr>
        <w:t>。这款游戏的主角是一群老年女性，她们是当地 “谋杀解谜爱好者” 推理读书俱乐部的成员，却总在生活中遇上真实的谋杀案，还总能亲手破解真相！游玩本</w:t>
      </w:r>
      <w:r>
        <w:rPr>
          <w:rFonts w:hint="eastAsia"/>
          <w:lang w:eastAsia="zh"/>
          <w:woUserID w:val="1"/>
        </w:rPr>
        <w:t>模组</w:t>
      </w:r>
      <w:r>
        <w:rPr>
          <w:rFonts w:hint="default"/>
          <w:lang w:eastAsia="zh-CN"/>
          <w:woUserID w:val="1"/>
        </w:rPr>
        <w:t>，你需要备好《</w:t>
      </w:r>
      <w:r>
        <w:rPr>
          <w:rFonts w:hint="eastAsia"/>
          <w:lang w:eastAsia="zh"/>
          <w:woUserID w:val="1"/>
        </w:rPr>
        <w:t>斑木</w:t>
      </w:r>
      <w:r>
        <w:rPr>
          <w:rFonts w:hint="default"/>
          <w:lang w:eastAsia="zh-CN"/>
          <w:woUserID w:val="1"/>
        </w:rPr>
        <w:t>湾》的游戏规则</w:t>
      </w:r>
      <w:r>
        <w:rPr>
          <w:rFonts w:hint="eastAsia"/>
          <w:lang w:eastAsia="zh"/>
          <w:woUserID w:val="1"/>
        </w:rPr>
        <w:t>书</w:t>
      </w:r>
      <w:r>
        <w:rPr>
          <w:rFonts w:hint="default"/>
          <w:lang w:eastAsia="zh-CN"/>
          <w:woUserID w:val="1"/>
        </w:rPr>
        <w:t>。</w:t>
      </w:r>
    </w:p>
    <w:p w14:paraId="44F3D3CA">
      <w:pPr>
        <w:rPr>
          <w:rFonts w:hint="default"/>
          <w:lang w:eastAsia="zh-CN"/>
          <w:woUserID w:val="1"/>
        </w:rPr>
      </w:pPr>
    </w:p>
    <w:p w14:paraId="2D266B99">
      <w:pPr>
        <w:rPr>
          <w:rFonts w:hint="default"/>
          <w:lang w:eastAsia="zh-CN"/>
          <w:woUserID w:val="1"/>
        </w:rPr>
      </w:pPr>
    </w:p>
    <w:p w14:paraId="72332349">
      <w:pPr>
        <w:pStyle w:val="2"/>
        <w:bidi w:val="0"/>
        <w:rPr>
          <w:rFonts w:hint="default"/>
          <w:lang w:eastAsia="zh-CN"/>
          <w:woUserID w:val="1"/>
        </w:rPr>
      </w:pPr>
      <w:r>
        <w:rPr>
          <w:rFonts w:hint="eastAsia"/>
          <w:lang w:eastAsia="zh"/>
          <w:woUserID w:val="1"/>
        </w:rPr>
        <w:t>呈现谜案</w:t>
      </w:r>
    </w:p>
    <w:p w14:paraId="4214B48F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这群</w:t>
      </w:r>
      <w:r>
        <w:rPr>
          <w:rFonts w:hint="eastAsia"/>
          <w:lang w:eastAsia="zh"/>
          <w:woUserID w:val="1"/>
        </w:rPr>
        <w:t>命案专家</w:t>
      </w:r>
      <w:r>
        <w:rPr>
          <w:rFonts w:hint="default"/>
          <w:lang w:eastAsia="zh-CN"/>
          <w:woUserID w:val="1"/>
        </w:rPr>
        <w:t>为了保持健康，养成了在商场散步的习惯。她们会抽空沿着</w:t>
      </w:r>
      <w:r>
        <w:rPr>
          <w:rFonts w:hint="default"/>
          <w:b/>
          <w:bCs/>
          <w:lang w:eastAsia="zh-CN"/>
          <w:woUserID w:val="1"/>
        </w:rPr>
        <w:t>龙涎香购物中心</w:t>
      </w:r>
      <w:r>
        <w:rPr>
          <w:rFonts w:hint="default"/>
          <w:lang w:eastAsia="zh-CN"/>
          <w:woUserID w:val="1"/>
        </w:rPr>
        <w:t>的周边散步，每走完一圈，就去一家名为</w:t>
      </w:r>
      <w:r>
        <w:rPr>
          <w:rFonts w:hint="default"/>
          <w:b/>
          <w:bCs/>
          <w:lang w:eastAsia="zh-CN"/>
          <w:woUserID w:val="1"/>
        </w:rPr>
        <w:t xml:space="preserve"> “言尽书斋” </w:t>
      </w:r>
      <w:r>
        <w:rPr>
          <w:rFonts w:hint="default"/>
          <w:lang w:eastAsia="zh-CN"/>
          <w:woUserID w:val="1"/>
        </w:rPr>
        <w:t>的书店翻翻看平装书。</w:t>
      </w:r>
    </w:p>
    <w:p w14:paraId="712F90E2">
      <w:pPr>
        <w:rPr>
          <w:rFonts w:hint="default"/>
          <w:lang w:eastAsia="zh-CN"/>
          <w:woUserID w:val="1"/>
        </w:rPr>
      </w:pPr>
    </w:p>
    <w:p w14:paraId="311AC90A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这天，她们来到商场，却发现入口被警戒线封锁，塔利警官守在门外，禁止顾客和员工入内。</w:t>
      </w:r>
    </w:p>
    <w:p w14:paraId="5B5E9287">
      <w:pPr>
        <w:rPr>
          <w:rFonts w:hint="default"/>
          <w:lang w:eastAsia="zh-CN"/>
          <w:woUserID w:val="1"/>
        </w:rPr>
      </w:pPr>
    </w:p>
    <w:p w14:paraId="01E02A84">
      <w:pPr>
        <w:rPr>
          <w:rFonts w:hint="default"/>
          <w:b/>
          <w:bCs/>
          <w:lang w:eastAsia="zh-CN"/>
          <w:woUserID w:val="1"/>
        </w:rPr>
      </w:pPr>
      <w:r>
        <w:rPr>
          <w:rFonts w:hint="default"/>
          <w:b/>
          <w:bCs/>
          <w:lang w:eastAsia="zh-CN"/>
          <w:woUserID w:val="1"/>
        </w:rPr>
        <w:t>场景描绘</w:t>
      </w:r>
    </w:p>
    <w:p w14:paraId="070938EF">
      <w:pPr>
        <w:rPr>
          <w:rFonts w:hint="default"/>
          <w:i/>
          <w:iCs/>
          <w:lang w:eastAsia="zh-CN"/>
          <w:woUserID w:val="1"/>
        </w:rPr>
      </w:pPr>
      <w:r>
        <w:rPr>
          <w:rFonts w:hint="default"/>
          <w:i/>
          <w:iCs/>
          <w:lang w:eastAsia="zh-CN"/>
          <w:woUserID w:val="1"/>
        </w:rPr>
        <w:t>镜头扫过一群面露疲惫的年轻人，他们穿着围裙和美食广场的制服，低头刷着手机等候着。从他们身上，哪些细节能看出这座商场早已不复往日荣光？</w:t>
      </w:r>
    </w:p>
    <w:p w14:paraId="49E18F3B">
      <w:pPr>
        <w:rPr>
          <w:rFonts w:hint="default"/>
          <w:i/>
          <w:iCs/>
          <w:lang w:eastAsia="zh-CN"/>
          <w:woUserID w:val="1"/>
        </w:rPr>
      </w:pPr>
      <w:r>
        <w:rPr>
          <w:rFonts w:hint="default"/>
          <w:i/>
          <w:iCs/>
          <w:lang w:eastAsia="zh-CN"/>
          <w:woUserID w:val="1"/>
        </w:rPr>
        <w:t>另外，各位今日又是身着怎样的装扮，为一早的散步做好了哪些准备？</w:t>
      </w:r>
    </w:p>
    <w:p w14:paraId="7214A58D">
      <w:pPr>
        <w:rPr>
          <w:rFonts w:hint="default"/>
          <w:lang w:eastAsia="zh-CN"/>
          <w:woUserID w:val="1"/>
        </w:rPr>
      </w:pPr>
    </w:p>
    <w:p w14:paraId="314BD1E6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顾客们议论纷纷，而嘴风严实的塔利警官始终拒绝透露 “正在进行中的调查” 的任何细节。</w:t>
      </w:r>
      <w:r>
        <w:rPr>
          <w:rFonts w:hint="eastAsia"/>
          <w:lang w:eastAsia="zh"/>
          <w:woUserID w:val="1"/>
        </w:rPr>
        <w:t>命案专家</w:t>
      </w:r>
      <w:r>
        <w:rPr>
          <w:rFonts w:hint="default"/>
          <w:lang w:eastAsia="zh-CN"/>
          <w:woUserID w:val="1"/>
        </w:rPr>
        <w:t>们看到</w:t>
      </w:r>
      <w:r>
        <w:rPr>
          <w:rFonts w:hint="default"/>
          <w:b/>
          <w:bCs/>
          <w:lang w:eastAsia="zh-CN"/>
          <w:woUserID w:val="1"/>
        </w:rPr>
        <w:t>言尽书斋</w:t>
      </w:r>
      <w:r>
        <w:rPr>
          <w:rFonts w:hint="default"/>
          <w:lang w:eastAsia="zh-CN"/>
          <w:woUserID w:val="1"/>
        </w:rPr>
        <w:t>的店主</w:t>
      </w:r>
      <w:r>
        <w:rPr>
          <w:rFonts w:hint="default"/>
          <w:b/>
          <w:bCs/>
          <w:lang w:eastAsia="zh-CN"/>
          <w:woUserID w:val="1"/>
        </w:rPr>
        <w:t>埃丝特・索顿斯托尔</w:t>
      </w:r>
      <w:r>
        <w:rPr>
          <w:rFonts w:hint="default"/>
          <w:lang w:eastAsia="zh-CN"/>
          <w:woUserID w:val="1"/>
        </w:rPr>
        <w:t>用一块砖头抵住商场后门的门，正站在门外抽烟歇脚。她朝众人招了招手，道出了实情：商场中央的喷泉里发现了一具尸体，死者是溺水身亡。</w:t>
      </w:r>
    </w:p>
    <w:p w14:paraId="64233C95">
      <w:pPr>
        <w:rPr>
          <w:rFonts w:hint="default"/>
          <w:lang w:eastAsia="zh-CN"/>
          <w:woUserID w:val="1"/>
        </w:rPr>
      </w:pPr>
    </w:p>
    <w:p w14:paraId="16818F29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死者是</w:t>
      </w:r>
      <w:r>
        <w:rPr>
          <w:rFonts w:hint="default"/>
          <w:b/>
          <w:bCs/>
          <w:lang w:eastAsia="zh-CN"/>
          <w:woUserID w:val="1"/>
        </w:rPr>
        <w:t xml:space="preserve"> “爆笑屋” </w:t>
      </w:r>
      <w:r>
        <w:rPr>
          <w:rFonts w:hint="default"/>
          <w:lang w:eastAsia="zh-CN"/>
          <w:woUserID w:val="1"/>
        </w:rPr>
        <w:t>的店主</w:t>
      </w:r>
      <w:r>
        <w:rPr>
          <w:rFonts w:hint="default"/>
          <w:b/>
          <w:bCs/>
          <w:lang w:eastAsia="zh-CN"/>
          <w:woUserID w:val="1"/>
        </w:rPr>
        <w:t>比尔・莱维特</w:t>
      </w:r>
      <w:r>
        <w:rPr>
          <w:rFonts w:hint="default"/>
          <w:lang w:eastAsia="zh-CN"/>
          <w:woUserID w:val="1"/>
        </w:rPr>
        <w:t>，这家店主营成人新奇玩具、魔术道具和整蛊用品。他面朝上、嘴大张着，浮在喷泉中央一只凸眼鱼雕像的水流正下方。他的右手攥着一张纸，被水浸泡得严重变形，字迹已无法辨认。</w:t>
      </w:r>
    </w:p>
    <w:p w14:paraId="51486445">
      <w:pPr>
        <w:rPr>
          <w:rFonts w:hint="default"/>
          <w:lang w:eastAsia="zh-CN"/>
          <w:woUserID w:val="1"/>
        </w:rPr>
      </w:pPr>
    </w:p>
    <w:p w14:paraId="6160C1E7">
      <w:pPr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t>尸体发现前就到岗的商场商户和员工，都被要求留在场内配合问话。但负责调查的警官（可能是</w:t>
      </w:r>
      <w:r>
        <w:rPr>
          <w:rFonts w:hint="default"/>
          <w:b/>
          <w:bCs/>
          <w:lang w:eastAsia="zh-CN"/>
          <w:woUserID w:val="1"/>
        </w:rPr>
        <w:t>达尔林普警长</w:t>
      </w:r>
      <w:r>
        <w:rPr>
          <w:rFonts w:hint="default"/>
          <w:lang w:eastAsia="zh-CN"/>
          <w:woUserID w:val="1"/>
        </w:rPr>
        <w:t>，也可以是其他警员）正承受着商场管理层的巨大压力 —— 对方要求警方以自杀（甚至意外）定论，让商场尽快恢复营业。</w:t>
      </w:r>
      <w:r>
        <w:rPr>
          <w:rFonts w:hint="default"/>
          <w:b/>
          <w:bCs/>
          <w:lang w:eastAsia="zh-CN"/>
          <w:woUserID w:val="1"/>
        </w:rPr>
        <w:t>索顿斯托尔</w:t>
      </w:r>
      <w:r>
        <w:rPr>
          <w:rFonts w:hint="default"/>
          <w:lang w:eastAsia="zh-CN"/>
          <w:woUserID w:val="1"/>
        </w:rPr>
        <w:t>邀请</w:t>
      </w:r>
      <w:r>
        <w:rPr>
          <w:rFonts w:hint="eastAsia"/>
          <w:lang w:eastAsia="zh"/>
          <w:woUserID w:val="1"/>
        </w:rPr>
        <w:t>命案专家</w:t>
      </w:r>
      <w:r>
        <w:rPr>
          <w:rFonts w:hint="default"/>
          <w:lang w:eastAsia="zh-CN"/>
          <w:woUserID w:val="1"/>
        </w:rPr>
        <w:t>们从后门溜进商场，看看她们能否帮上忙。</w:t>
      </w:r>
    </w:p>
    <w:p w14:paraId="19CF5B5F">
      <w:pPr>
        <w:rPr>
          <w:rFonts w:hint="default"/>
          <w:lang w:eastAsia="zh-CN"/>
          <w:woUserID w:val="1"/>
        </w:rPr>
      </w:pPr>
    </w:p>
    <w:p w14:paraId="232BC9D7">
      <w:pPr>
        <w:pStyle w:val="2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自定义动作</w:t>
      </w:r>
    </w:p>
    <w:p w14:paraId="7D24D5DC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商场漫谈</w:t>
      </w:r>
    </w:p>
    <w:p w14:paraId="3A0D0C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询问嫌疑人时，你可以邀请对方边走边聊。你甩着胳膊、迈着步子往前走，同时投掷 2 颗六面骰子并加上“活力”进行判定。</w:t>
      </w:r>
    </w:p>
    <w:p w14:paraId="7ADE9F14">
      <w:pPr>
        <w:rPr>
          <w:rFonts w:hint="eastAsia"/>
          <w:lang w:eastAsia="zh"/>
          <w:woUserID w:val="1"/>
        </w:rPr>
      </w:pPr>
    </w:p>
    <w:p w14:paraId="4B166656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若投掷结果10+，</w:t>
      </w:r>
      <w:r>
        <w:rPr>
          <w:rFonts w:hint="eastAsia"/>
          <w:lang w:eastAsia="zh"/>
          <w:woUserID w:val="1"/>
        </w:rPr>
        <w:t>判定成功：嫌疑人因运动分神，会向你透露一条线索，且你可立刻再次投掷判定（嫌疑人会跟上你的脚步，不愿显得自己跟不上老人家）。（注：连续判定成功的次数上限为 3 次，因为走完 3 圈就绕商场整整一周，回到起点了。）</w:t>
      </w:r>
    </w:p>
    <w:p w14:paraId="62B2E582">
      <w:pPr>
        <w:rPr>
          <w:rFonts w:hint="eastAsia"/>
          <w:lang w:eastAsia="zh"/>
          <w:woUserID w:val="1"/>
        </w:rPr>
      </w:pPr>
    </w:p>
    <w:p w14:paraId="274F1EAB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若投掷结果12+</w:t>
      </w:r>
      <w:r>
        <w:rPr>
          <w:rFonts w:hint="eastAsia"/>
          <w:lang w:eastAsia="zh"/>
          <w:woUserID w:val="1"/>
        </w:rPr>
        <w:t>，可获得一条虚空线索，或是其他重大发现。</w:t>
      </w:r>
    </w:p>
    <w:p w14:paraId="5B92E10A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若投掷结果为 10-11</w:t>
      </w:r>
      <w:r>
        <w:rPr>
          <w:rFonts w:hint="eastAsia"/>
          <w:lang w:eastAsia="zh"/>
          <w:woUserID w:val="1"/>
        </w:rPr>
        <w:t>，获得一条线索。</w:t>
      </w:r>
    </w:p>
    <w:p w14:paraId="58C2789D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若投掷结果为 7-9</w:t>
      </w:r>
      <w:r>
        <w:rPr>
          <w:rFonts w:hint="eastAsia"/>
          <w:lang w:eastAsia="zh"/>
          <w:woUserID w:val="1"/>
        </w:rPr>
        <w:t>，可获得一条线索，但你会陷入 “气喘吁吁” 的状况，直到充分休息后才能恢复。</w:t>
      </w:r>
    </w:p>
    <w:p w14:paraId="7BE612E0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若投掷结果6-</w:t>
      </w:r>
      <w:r>
        <w:rPr>
          <w:rFonts w:hint="eastAsia"/>
          <w:lang w:eastAsia="zh"/>
          <w:woUserID w:val="1"/>
        </w:rPr>
        <w:t>，嫌疑人会体力不支，捂着腰侧缓气，无法再接受你的询问，该探谈方式也无法再使用。</w:t>
      </w:r>
    </w:p>
    <w:p w14:paraId="27164C53">
      <w:pPr>
        <w:rPr>
          <w:rFonts w:hint="eastAsia"/>
          <w:lang w:eastAsia="zh"/>
          <w:woUserID w:val="1"/>
        </w:rPr>
      </w:pPr>
    </w:p>
    <w:p w14:paraId="05CFDA84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提示</w:t>
      </w:r>
    </w:p>
    <w:p w14:paraId="38500CB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除了调查案件，可别忘了完成每日散步的步数目标！</w:t>
      </w:r>
    </w:p>
    <w:p w14:paraId="1F7A761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若你既能破解案件，又能绕商场走完一整圈，即可从你的状况面板中移除一项非身体类的状况。</w:t>
      </w:r>
    </w:p>
    <w:p w14:paraId="38387271">
      <w:pPr>
        <w:rPr>
          <w:rFonts w:hint="eastAsia"/>
          <w:lang w:eastAsia="zh"/>
          <w:woUserID w:val="1"/>
        </w:rPr>
      </w:pPr>
    </w:p>
    <w:p w14:paraId="22061A01">
      <w:pPr>
        <w:pStyle w:val="2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设定问题</w:t>
      </w:r>
    </w:p>
    <w:p w14:paraId="5BAB09D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上周你一时糊涂，去爆笑屋买了什么礼物？当时你无意间听到</w:t>
      </w:r>
      <w:r>
        <w:rPr>
          <w:rFonts w:hint="eastAsia"/>
          <w:b/>
          <w:bCs/>
          <w:lang w:eastAsia="zh"/>
          <w:woUserID w:val="1"/>
        </w:rPr>
        <w:t>莱维特</w:t>
      </w:r>
      <w:r>
        <w:rPr>
          <w:rFonts w:hint="eastAsia"/>
          <w:lang w:eastAsia="zh"/>
          <w:woUserID w:val="1"/>
        </w:rPr>
        <w:t>说，他正因经济压力，不得不接受商场提出的店铺租约收购方案。</w:t>
      </w:r>
    </w:p>
    <w:p w14:paraId="7BB32B7F">
      <w:pPr>
        <w:rPr>
          <w:rFonts w:hint="eastAsia"/>
          <w:lang w:eastAsia="zh"/>
          <w:woUserID w:val="1"/>
        </w:rPr>
      </w:pPr>
    </w:p>
    <w:p w14:paraId="7E974BCA">
      <w:pPr>
        <w:pStyle w:val="2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地点</w:t>
      </w:r>
    </w:p>
    <w:p w14:paraId="5A1A6AB4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美食广场</w:t>
      </w:r>
    </w:p>
    <w:p w14:paraId="4AC548E5">
      <w:pPr>
        <w:rPr>
          <w:rFonts w:hint="eastAsia"/>
          <w:lang w:eastAsia="zh"/>
          <w:woUserID w:val="1"/>
        </w:rPr>
      </w:pPr>
    </w:p>
    <w:p w14:paraId="6075CE86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描绘场景</w:t>
      </w:r>
    </w:p>
    <w:p w14:paraId="329F843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看着坐在四人桌硬塑料椅子上的商场员工，你想起了几十年前带自己孩子来这里的哪些回忆？</w:t>
      </w:r>
    </w:p>
    <w:p w14:paraId="4826C3B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有哪家非零售机构租下了商场的铺面？为何这家机构出现在这里，会让人觉得违和？</w:t>
      </w:r>
    </w:p>
    <w:p w14:paraId="46601A30">
      <w:pPr>
        <w:rPr>
          <w:rFonts w:hint="eastAsia"/>
          <w:lang w:eastAsia="zh"/>
          <w:woUserID w:val="1"/>
        </w:rPr>
      </w:pPr>
    </w:p>
    <w:p w14:paraId="542F1796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爆笑屋</w:t>
      </w:r>
    </w:p>
    <w:p w14:paraId="0FB86AC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店里摆满了新奇的充气娃娃、派对游戏道具、小酒杯和流行文化周边。</w:t>
      </w:r>
    </w:p>
    <w:p w14:paraId="44D06FA2">
      <w:pPr>
        <w:rPr>
          <w:rFonts w:hint="eastAsia"/>
          <w:lang w:eastAsia="zh"/>
          <w:woUserID w:val="1"/>
        </w:rPr>
      </w:pPr>
    </w:p>
    <w:p w14:paraId="0BB95161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描绘场景</w:t>
      </w:r>
    </w:p>
    <w:p w14:paraId="568879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从哪些细节能看出，这家店的财务状况其实比表面看上去要好？</w:t>
      </w:r>
    </w:p>
    <w:p w14:paraId="638B3CF7">
      <w:pPr>
        <w:rPr>
          <w:rFonts w:hint="eastAsia"/>
          <w:lang w:eastAsia="zh"/>
          <w:woUserID w:val="1"/>
        </w:rPr>
      </w:pPr>
    </w:p>
    <w:p w14:paraId="21EA50C8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鱼形喷泉</w:t>
      </w:r>
    </w:p>
    <w:p w14:paraId="2145E9A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斑木湾的居民从小就耳濡目染各类海洋知识。</w:t>
      </w:r>
    </w:p>
    <w:p w14:paraId="09EDE11F">
      <w:pPr>
        <w:rPr>
          <w:rFonts w:hint="eastAsia"/>
          <w:lang w:eastAsia="zh"/>
          <w:woUserID w:val="1"/>
        </w:rPr>
      </w:pPr>
    </w:p>
    <w:p w14:paraId="0218F464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描绘场景</w:t>
      </w:r>
    </w:p>
    <w:p w14:paraId="5002701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喷泉中央的喷着水的海洋生物雕塑造型，有哪些地方显得反常？</w:t>
      </w:r>
    </w:p>
    <w:p w14:paraId="386275A2">
      <w:pPr>
        <w:rPr>
          <w:rFonts w:hint="eastAsia"/>
          <w:lang w:eastAsia="zh"/>
          <w:woUserID w:val="1"/>
        </w:rPr>
      </w:pPr>
    </w:p>
    <w:p w14:paraId="3B33F71E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冥河欢乐街机厅</w:t>
      </w:r>
    </w:p>
    <w:p w14:paraId="7A0D5A6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商场的其他区域都昏暗寂静，唯有这家街机厅的灯牌不停闪烁，各式电子游戏的背景音乐交织在一起，格外显眼。</w:t>
      </w:r>
    </w:p>
    <w:p w14:paraId="7A6B2E76">
      <w:pPr>
        <w:rPr>
          <w:rFonts w:hint="eastAsia"/>
          <w:lang w:eastAsia="zh"/>
          <w:woUserID w:val="1"/>
        </w:rPr>
      </w:pPr>
    </w:p>
    <w:p w14:paraId="058E408D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描绘场景</w:t>
      </w:r>
    </w:p>
    <w:p w14:paraId="6BDBFBC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当你走进街机厅，回头望向外面时，才会发现什么特别的景象？</w:t>
      </w:r>
    </w:p>
    <w:p w14:paraId="37AF2F0D">
      <w:pPr>
        <w:rPr>
          <w:rFonts w:hint="eastAsia"/>
          <w:lang w:eastAsia="zh"/>
          <w:woUserID w:val="1"/>
        </w:rPr>
      </w:pPr>
    </w:p>
    <w:p w14:paraId="7CD09300">
      <w:pPr>
        <w:pStyle w:val="2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嫌疑人</w:t>
      </w:r>
    </w:p>
    <w:p w14:paraId="4B653DDB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埃丝特・索顿斯托尔，书店店主</w:t>
      </w:r>
    </w:p>
    <w:p w14:paraId="5D9AB35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近视，爱用反问句，说话前会沉思良久、停顿许久。她坦言自己从来都不喜欢莱维特，但也表示 “大千世界，无奇不有”。她甚至觉得，商场里发生真实的谋杀案，或许能让悬疑类书籍的销量涨一波。</w:t>
      </w:r>
    </w:p>
    <w:p w14:paraId="71AD0390">
      <w:pPr>
        <w:rPr>
          <w:rFonts w:hint="eastAsia"/>
          <w:lang w:eastAsia="zh"/>
          <w:woUserID w:val="1"/>
        </w:rPr>
      </w:pPr>
    </w:p>
    <w:p w14:paraId="3F5CDF7D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台词：</w:t>
      </w:r>
      <w:r>
        <w:rPr>
          <w:rFonts w:hint="eastAsia"/>
          <w:i/>
          <w:iCs/>
          <w:lang w:eastAsia="zh"/>
          <w:woUserID w:val="1"/>
        </w:rPr>
        <w:t>“你不觉得这样很好吗？如果现实生活能更像书里的故事，有一个全知的叙述者告诉你发生了什么。这样你不用开口问，就能知道每个人心中藏着的那些不为人知的悲剧。”</w:t>
      </w:r>
    </w:p>
    <w:p w14:paraId="75BD9CED">
      <w:pPr>
        <w:rPr>
          <w:rFonts w:hint="eastAsia"/>
          <w:lang w:eastAsia="zh"/>
          <w:woUserID w:val="1"/>
        </w:rPr>
      </w:pPr>
    </w:p>
    <w:p w14:paraId="252E63A3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米尔特・克利夫兰，商场管理人员</w:t>
      </w:r>
    </w:p>
    <w:p w14:paraId="00B3ED9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总系着领结，写字板上夹着乱糟糟的一叠文件。职业的表面下，藏着掩饰不住的焦虑微表情（频繁皱眉、皱眉头）。他嘴上会称赞莱维特长期承租商场、对商场忠心耿耿，实则十分反感在爆笑屋附近游荡的年轻人 —— 那些孩子总嘲笑他的领结，还会用仿真呕吐物之类的东西捉弄他。</w:t>
      </w:r>
    </w:p>
    <w:p w14:paraId="36F6181C">
      <w:pPr>
        <w:rPr>
          <w:rFonts w:hint="eastAsia"/>
          <w:lang w:eastAsia="zh"/>
          <w:woUserID w:val="1"/>
        </w:rPr>
      </w:pPr>
    </w:p>
    <w:p w14:paraId="7FB80CCC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台词：</w:t>
      </w:r>
      <w:r>
        <w:rPr>
          <w:rFonts w:hint="eastAsia"/>
          <w:i/>
          <w:iCs/>
          <w:lang w:eastAsia="zh"/>
          <w:woUserID w:val="1"/>
        </w:rPr>
        <w:t>“商场里出了这种不幸的事，当然令人惋惜。但龙涎香购物中心的安全措施每季度都会审核，且有县府的签字确认。相关文件我都备着：免责声明、保险单…… 但法医迟迟不来运走这位前租户的遗体，商场因此造成的时间损失，根本没有赔偿渠道。”</w:t>
      </w:r>
    </w:p>
    <w:p w14:paraId="604BAFA8">
      <w:pPr>
        <w:rPr>
          <w:rFonts w:hint="eastAsia"/>
          <w:lang w:eastAsia="zh"/>
          <w:woUserID w:val="1"/>
        </w:rPr>
      </w:pPr>
    </w:p>
    <w:p w14:paraId="7C4AF654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米歇尔・费尔南德斯，画廊店主</w:t>
      </w:r>
    </w:p>
    <w:p w14:paraId="7B8A99F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穿搭尽显大气，满口都是 “太好看了”。随身的包里装着一只丑萌的小狗。画廊主营描绘当地地标和国际街头风光的油画。她觉得爆笑屋 “拉低了商场的格调”，希望自己的隔壁能多开些高端店铺。</w:t>
      </w:r>
    </w:p>
    <w:p w14:paraId="43A2D82F">
      <w:pPr>
        <w:rPr>
          <w:rFonts w:hint="eastAsia"/>
          <w:lang w:eastAsia="zh"/>
          <w:woUserID w:val="1"/>
        </w:rPr>
      </w:pPr>
    </w:p>
    <w:p w14:paraId="0FE9B111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台词：</w:t>
      </w:r>
      <w:r>
        <w:rPr>
          <w:rFonts w:hint="eastAsia"/>
          <w:i/>
          <w:iCs/>
          <w:lang w:eastAsia="zh"/>
          <w:woUserID w:val="1"/>
        </w:rPr>
        <w:t>“进口艺术品的利润可比本地艺术品高多了，还一样好看。这些作品大多来自中国大芬，你根本看不出来。除非画师把签名写错了 —— 他们不懂英文，只是照着字母的形状画而已。但没关系，好看就行。”</w:t>
      </w:r>
    </w:p>
    <w:p w14:paraId="3D188A42">
      <w:pPr>
        <w:rPr>
          <w:rFonts w:hint="eastAsia"/>
          <w:lang w:eastAsia="zh"/>
          <w:woUserID w:val="1"/>
        </w:rPr>
      </w:pPr>
    </w:p>
    <w:p w14:paraId="2794DBF4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西伯里・伯克，斑木湾 “热狗之王”</w:t>
      </w:r>
    </w:p>
    <w:p w14:paraId="0B5B1F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脸膛通红，身材肥胖，递名片的动作十分麻利。他在镇上开了多家热狗摊，商场的美食广场和主大厅里各有一家。他有一副从爆笑屋买的热狗造型新奇太阳镜。他会根据顾客喜欢的热狗配料给人贴性格标签，活像个星座占卜师。</w:t>
      </w:r>
    </w:p>
    <w:p w14:paraId="6E1C7057">
      <w:pPr>
        <w:rPr>
          <w:rFonts w:hint="eastAsia"/>
          <w:lang w:eastAsia="zh"/>
          <w:woUserID w:val="1"/>
        </w:rPr>
      </w:pPr>
    </w:p>
    <w:p w14:paraId="61560E3B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台词：</w:t>
      </w:r>
      <w:r>
        <w:rPr>
          <w:rFonts w:hint="eastAsia"/>
          <w:b w:val="0"/>
          <w:bCs w:val="0"/>
          <w:i/>
          <w:iCs/>
          <w:lang w:eastAsia="zh"/>
          <w:woUserID w:val="1"/>
        </w:rPr>
        <w:t>“</w:t>
      </w:r>
      <w:r>
        <w:rPr>
          <w:rFonts w:hint="eastAsia"/>
          <w:i/>
          <w:iCs/>
          <w:lang w:eastAsia="zh"/>
          <w:woUserID w:val="1"/>
        </w:rPr>
        <w:t>喜欢加芥末和洋葱？我猜猜，你是重情义的朋友，但有时候做事总半途而废。我说对了吧？我就知道。”</w:t>
      </w:r>
    </w:p>
    <w:p w14:paraId="1059A721">
      <w:pPr>
        <w:rPr>
          <w:rFonts w:hint="eastAsia"/>
          <w:lang w:eastAsia="zh"/>
          <w:woUserID w:val="1"/>
        </w:rPr>
      </w:pPr>
    </w:p>
    <w:p w14:paraId="25AED5F7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阿查娜・戈亚尔，热狗摊员工</w:t>
      </w:r>
    </w:p>
    <w:p w14:paraId="168ADAD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戴着热狗造型的纸帽子，穿着红黄色相间的制服。素食主义者，放学后排练完校园剧就来上班。</w:t>
      </w:r>
      <w:r>
        <w:rPr>
          <w:rFonts w:hint="eastAsia"/>
          <w:b/>
          <w:bCs/>
          <w:lang w:eastAsia="zh"/>
          <w:woUserID w:val="1"/>
        </w:rPr>
        <w:t>莱维特</w:t>
      </w:r>
      <w:r>
        <w:rPr>
          <w:rFonts w:hint="eastAsia"/>
          <w:lang w:eastAsia="zh"/>
          <w:woUserID w:val="1"/>
        </w:rPr>
        <w:t>的儿子也在这部校园剧里担任主角，且在学校里是有名的校霸。</w:t>
      </w:r>
    </w:p>
    <w:p w14:paraId="7E5C05C8">
      <w:pPr>
        <w:rPr>
          <w:rFonts w:hint="eastAsia"/>
          <w:lang w:eastAsia="zh"/>
          <w:woUserID w:val="1"/>
        </w:rPr>
      </w:pPr>
    </w:p>
    <w:p w14:paraId="7CDD5FB9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台词：</w:t>
      </w:r>
      <w:r>
        <w:rPr>
          <w:rFonts w:hint="eastAsia"/>
          <w:i/>
          <w:iCs/>
          <w:lang w:eastAsia="zh"/>
          <w:woUserID w:val="1"/>
        </w:rPr>
        <w:t>“哎，爆笑屋关了之后，会不会有</w:t>
      </w:r>
      <w:r>
        <w:rPr>
          <w:rFonts w:hint="eastAsia"/>
          <w:b/>
          <w:bCs/>
          <w:i/>
          <w:iCs/>
          <w:u w:val="single"/>
          <w:lang w:eastAsia="zh"/>
          <w:woUserID w:val="1"/>
        </w:rPr>
        <w:t>幽灵镇</w:t>
      </w:r>
      <w:r>
        <w:rPr>
          <w:rFonts w:hint="eastAsia"/>
          <w:i/>
          <w:iCs/>
          <w:lang w:eastAsia="zh"/>
          <w:woUserID w:val="1"/>
        </w:rPr>
        <w:t>的分店开在这里啊？你知道的，幽灵镇总爱在空店铺里开店。那也太酷了，他们家卖化妆品呢。我最近一直在练化妆，为了演校园剧准备的。”</w:t>
      </w:r>
    </w:p>
    <w:p w14:paraId="4882B43F">
      <w:pPr>
        <w:rPr>
          <w:rFonts w:hint="eastAsia"/>
          <w:lang w:eastAsia="zh"/>
          <w:woUserID w:val="1"/>
        </w:rPr>
      </w:pPr>
    </w:p>
    <w:p w14:paraId="1B68F00B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露西・拉丁顿，爆笑屋员工</w:t>
      </w:r>
    </w:p>
    <w:p w14:paraId="160111D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头发染成蓝色，戴着网纱歌剧手套，穿的乐队 T 恤上有个像树枝拼凑的标志，根本看不清图案。总爱翻白眼，口头禅是 “真的没空”。她不敢相信，居然有人想了解莱维特这个世上最无趣、最没幽默感的人。</w:t>
      </w:r>
    </w:p>
    <w:p w14:paraId="66FC4B51">
      <w:pPr>
        <w:rPr>
          <w:rFonts w:hint="eastAsia"/>
          <w:lang w:eastAsia="zh"/>
          <w:woUserID w:val="1"/>
        </w:rPr>
      </w:pPr>
    </w:p>
    <w:p w14:paraId="7C912713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台词：</w:t>
      </w:r>
      <w:r>
        <w:rPr>
          <w:rFonts w:hint="eastAsia"/>
          <w:i/>
          <w:iCs/>
          <w:lang w:eastAsia="zh"/>
          <w:woUserID w:val="1"/>
        </w:rPr>
        <w:t>“你们是谁啊，警长的妈妈？那祝你们好运吧。人生就是一个“宝子”，最后终归一死 —— 怎么了？我妈不让我说脏话，连“婊”都不行。”</w:t>
      </w:r>
    </w:p>
    <w:p w14:paraId="58466688">
      <w:pPr>
        <w:rPr>
          <w:rFonts w:hint="eastAsia"/>
          <w:lang w:eastAsia="zh"/>
          <w:woUserID w:val="1"/>
        </w:rPr>
      </w:pPr>
    </w:p>
    <w:p w14:paraId="07ADD1AC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莎伦・奎克，游戏币女王</w:t>
      </w:r>
    </w:p>
    <w:p w14:paraId="138F8C1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嗜口香糖如命，腰上挂着四筒装的兑币机，里面装满了游戏币。经营着 “冥河欢乐” 街机厅，正计划扩建，引进更大型的街机设备、沉浸式游戏，甚至想装一个室内跳伞模拟器。</w:t>
      </w:r>
    </w:p>
    <w:p w14:paraId="369054FB">
      <w:pPr>
        <w:rPr>
          <w:rFonts w:hint="eastAsia"/>
          <w:lang w:eastAsia="zh"/>
          <w:woUserID w:val="1"/>
        </w:rPr>
      </w:pPr>
    </w:p>
    <w:p w14:paraId="1DF98E63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台词：</w:t>
      </w:r>
      <w:r>
        <w:rPr>
          <w:rFonts w:hint="eastAsia"/>
          <w:i/>
          <w:iCs/>
          <w:lang w:eastAsia="zh"/>
          <w:woUserID w:val="1"/>
        </w:rPr>
        <w:t>“商场里的店铺来来去去，铁打的营盘流水的兵。但有一点永远不会变：孩子手里总有闲钱，还总想着躲开爸妈。你们是想预约生日派对，还是……？”</w:t>
      </w:r>
    </w:p>
    <w:p w14:paraId="65633C10">
      <w:pPr>
        <w:rPr>
          <w:rFonts w:hint="eastAsia"/>
          <w:lang w:eastAsia="zh"/>
          <w:woUserID w:val="1"/>
        </w:rPr>
      </w:pPr>
    </w:p>
    <w:p w14:paraId="089BB2E3">
      <w:pPr>
        <w:pStyle w:val="3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莉莉・费尔柴尔德，太阳镜摊主</w:t>
      </w:r>
    </w:p>
    <w:p w14:paraId="4E60743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棒球帽后面扎着马尾，在室内也戴着太阳镜。就读于斑木湾社区大学，主修兽医学。此刻处于极度震惊中，难以接受眼前的事实。她一直在和</w:t>
      </w:r>
      <w:r>
        <w:rPr>
          <w:rFonts w:hint="eastAsia"/>
          <w:b/>
          <w:bCs/>
          <w:lang w:eastAsia="zh"/>
          <w:woUserID w:val="1"/>
        </w:rPr>
        <w:t>莱维特</w:t>
      </w:r>
      <w:r>
        <w:rPr>
          <w:rFonts w:hint="eastAsia"/>
          <w:lang w:eastAsia="zh"/>
          <w:woUserID w:val="1"/>
        </w:rPr>
        <w:t>交往，两人的关系已经十分稳定。</w:t>
      </w:r>
    </w:p>
    <w:p w14:paraId="69C37FA3">
      <w:pPr>
        <w:rPr>
          <w:rFonts w:hint="eastAsia"/>
          <w:lang w:eastAsia="zh"/>
          <w:woUserID w:val="1"/>
        </w:rPr>
      </w:pPr>
    </w:p>
    <w:p w14:paraId="3FA40D87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台词：</w:t>
      </w:r>
      <w:r>
        <w:rPr>
          <w:rFonts w:hint="eastAsia"/>
          <w:i/>
          <w:iCs/>
          <w:lang w:eastAsia="zh"/>
          <w:woUserID w:val="1"/>
        </w:rPr>
        <w:t>“我实在想不通。我们的未来明明一片光明。比尔还说要和我结婚，搬到乡下住。不过也说不清他是不是在开玩笑，当时他戴着一副仿真的歪牙，笑个不停，差点被那副假牙套噎到。”</w:t>
      </w:r>
    </w:p>
    <w:p w14:paraId="63DB5EA9">
      <w:pPr>
        <w:rPr>
          <w:rFonts w:hint="eastAsia"/>
          <w:lang w:eastAsia="zh"/>
          <w:woUserID w:val="1"/>
        </w:rPr>
      </w:pPr>
    </w:p>
    <w:p w14:paraId="26D9C844">
      <w:pPr>
        <w:rPr>
          <w:rFonts w:hint="eastAsia"/>
          <w:lang w:eastAsia="zh"/>
          <w:woUserID w:val="1"/>
        </w:rPr>
      </w:pPr>
    </w:p>
    <w:p w14:paraId="0AB64DB8">
      <w:pPr>
        <w:pStyle w:val="2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线索</w:t>
      </w:r>
    </w:p>
    <w:p w14:paraId="1A283C75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龙涎香购物中心开业剪彩的照片</w:t>
      </w:r>
    </w:p>
    <w:p w14:paraId="37948803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四处物色房地产投资项目的海外投资者</w:t>
      </w:r>
    </w:p>
    <w:p w14:paraId="40B8FAAF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空塑料番茄酱瓶里藏着一枚戒指</w:t>
      </w:r>
    </w:p>
    <w:p w14:paraId="1F38DD2A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一双被草草藏起的湿运动鞋</w:t>
      </w:r>
    </w:p>
    <w:p w14:paraId="49182C31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一串钥匙，钥匙扣是亚克力材质的大麻叶造型</w:t>
      </w:r>
    </w:p>
    <w:p w14:paraId="31D4CE93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藏在绿植后的无标识楼梯间，商场导览图上并无标注</w:t>
      </w:r>
    </w:p>
    <w:p w14:paraId="701510DC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嫌疑人之间的对话：提及 “爆米花肺” 及电子烟的危害</w:t>
      </w:r>
    </w:p>
    <w:p w14:paraId="1F137DAF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一场利益联姻</w:t>
      </w:r>
    </w:p>
    <w:p w14:paraId="5C0DE70F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红色锐器收纳盒里的医用注射器</w:t>
      </w:r>
    </w:p>
    <w:p w14:paraId="16DDF20B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一只泰迪熊，皮毛里藏着蓝牙摄像头</w:t>
      </w:r>
    </w:p>
    <w:p w14:paraId="11886131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货运单上有一个被笔圈出的物品，标注着 “遗失”</w:t>
      </w:r>
    </w:p>
    <w:p w14:paraId="46D5A106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一捆面值 1 万美元的假钞</w:t>
      </w:r>
    </w:p>
    <w:p w14:paraId="521D85A3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一本高中年鉴，其中一名嫌疑人的名字与现用名不同</w:t>
      </w:r>
    </w:p>
    <w:p w14:paraId="655BE1D7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一盘标有《销售魔术》的磁带，防拷贝卡扣处贴了透明胶</w:t>
      </w:r>
    </w:p>
    <w:p w14:paraId="0349DA45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塞进假人嘴里的一首情诗</w:t>
      </w:r>
    </w:p>
    <w:p w14:paraId="6391B99E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当地历史学会提交的正式投诉信</w:t>
      </w:r>
    </w:p>
    <w:p w14:paraId="7EAE03A4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一处出人意料的海洋主题纹身</w:t>
      </w:r>
    </w:p>
    <w:p w14:paraId="22698D49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一个仅限受邀加入的短信聊天群</w:t>
      </w:r>
    </w:p>
    <w:p w14:paraId="5791A279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一封有明显拼写错误的自杀遗书</w:t>
      </w:r>
    </w:p>
    <w:p w14:paraId="55B86EF1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被丢弃的验孕棒包装盒</w:t>
      </w:r>
    </w:p>
    <w:p w14:paraId="30F47E65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有人举着印有自己头像的 “寻人启事” 海报</w:t>
      </w:r>
    </w:p>
    <w:p w14:paraId="2C042C96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一张印着卡通机器人的生日贺卡，上面的 “弟弟” 被划掉，手写改成了 “妹妹”</w:t>
      </w:r>
    </w:p>
    <w:p w14:paraId="35A5C92D">
      <w:pPr>
        <w:rPr>
          <w:rFonts w:hint="eastAsia"/>
          <w:lang w:eastAsia="zh"/>
          <w:woUserID w:val="1"/>
        </w:rPr>
      </w:pPr>
    </w:p>
    <w:p w14:paraId="1403B5FE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虚空线索</w:t>
      </w:r>
    </w:p>
    <w:p w14:paraId="59E50CB0">
      <w:pPr>
        <w:numPr>
          <w:ilvl w:val="0"/>
          <w:numId w:val="2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幻象中，某位命案专家已逝的配偶，正关上一间着火房间的门</w:t>
      </w:r>
    </w:p>
    <w:p w14:paraId="240193BB">
      <w:pPr>
        <w:numPr>
          <w:ilvl w:val="0"/>
          <w:numId w:val="2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一群鸟撞破喷泉附近的招牌，径直冲了进去</w:t>
      </w:r>
    </w:p>
    <w:p w14:paraId="2448A878">
      <w:pPr>
        <w:numPr>
          <w:ilvl w:val="0"/>
          <w:numId w:val="2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街机游戏《虫族突击队》的高分屏上，用三个字母的首字母拼出了一句警告</w:t>
      </w:r>
    </w:p>
    <w:p w14:paraId="266B584C">
      <w:pPr>
        <w:numPr>
          <w:ilvl w:val="0"/>
          <w:numId w:val="2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看到一名嫌疑人穿过一扇门，门却突然消失，只留下一面空白的墙</w:t>
      </w:r>
    </w:p>
    <w:p w14:paraId="3D1B770B">
      <w:pPr>
        <w:numPr>
          <w:ilvl w:val="0"/>
          <w:numId w:val="2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一个少年吐出了乌贼墨汁</w:t>
      </w:r>
    </w:p>
    <w:p w14:paraId="120F79C9">
      <w:pPr>
        <w:numPr>
          <w:ilvl w:val="0"/>
          <w:numId w:val="2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一瞬间，整座商场陷入死寂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79A860"/>
    <w:multiLevelType w:val="multilevel"/>
    <w:tmpl w:val="2F79A8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3F86F469"/>
    <w:multiLevelType w:val="multilevel"/>
    <w:tmpl w:val="3F86F4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7FDE03A"/>
    <w:rsid w:val="3AE174A3"/>
    <w:rsid w:val="3E589009"/>
    <w:rsid w:val="43446334"/>
    <w:rsid w:val="44A84E71"/>
    <w:rsid w:val="477DCE1E"/>
    <w:rsid w:val="55F76B34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E8D13BE"/>
    <w:rsid w:val="6EEF4994"/>
    <w:rsid w:val="6EFF09E3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02EB096"/>
    <w:rsid w:val="A97F623E"/>
    <w:rsid w:val="AFBF8780"/>
    <w:rsid w:val="BEEFCB4B"/>
    <w:rsid w:val="BFE6F841"/>
    <w:rsid w:val="D5DE8897"/>
    <w:rsid w:val="E7FE3684"/>
    <w:rsid w:val="EFFF70E4"/>
    <w:rsid w:val="F76E15FC"/>
    <w:rsid w:val="F7EEC240"/>
    <w:rsid w:val="FBF75102"/>
    <w:rsid w:val="FDDC5620"/>
    <w:rsid w:val="FDEA700A"/>
    <w:rsid w:val="FF7F91C4"/>
    <w:rsid w:val="FFBFCE42"/>
    <w:rsid w:val="FFF49AB2"/>
    <w:rsid w:val="FFFF3E0B"/>
    <w:rsid w:val="FFFFA8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WWO_wpscloud_20260318230310-fb57003c44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2018-05-29T17:24:00Z</dcterms:created>
  <dcterms:modified xsi:type="dcterms:W3CDTF">2026-03-24T11:09:48Z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2052-12.9.0.25853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6DD106F02A201E7E7C00C269EEDC04A9_43</vt:lpwstr>
  </property>
</Properties>
</file>