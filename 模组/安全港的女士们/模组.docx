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91B2F">
      <w:pPr>
        <w:jc w:val="center"/>
        <w:rPr>
          <w:rFonts w:hint="eastAsia"/>
          <w:sz w:val="72"/>
          <w:szCs w:val="72"/>
          <w:lang w:eastAsia="zh"/>
          <w:woUserID w:val="1"/>
        </w:rPr>
      </w:pPr>
      <w:r>
        <w:rPr>
          <w:rFonts w:hint="eastAsia"/>
          <w:sz w:val="72"/>
          <w:szCs w:val="72"/>
          <w:lang w:eastAsia="zh"/>
          <w:woUserID w:val="1"/>
        </w:rPr>
        <w:t>安全港的女士们</w:t>
      </w:r>
    </w:p>
    <w:p w14:paraId="2FB3A6DE">
      <w:pPr>
        <w:jc w:val="center"/>
        <w:rPr>
          <w:rFonts w:hint="eastAsia"/>
          <w:sz w:val="72"/>
          <w:szCs w:val="72"/>
          <w:lang w:eastAsia="zh"/>
          <w:woUserID w:val="1"/>
        </w:rPr>
      </w:pPr>
      <w:r>
        <w:rPr>
          <w:rFonts w:hint="eastAsia"/>
          <w:sz w:val="72"/>
          <w:szCs w:val="72"/>
          <w:lang w:eastAsia="zh"/>
          <w:woUserID w:val="1"/>
        </w:rPr>
        <w:t>Our Ladies Of Safe Harbor</w:t>
      </w:r>
    </w:p>
    <w:p w14:paraId="2A5924F8">
      <w:pPr>
        <w:rPr>
          <w:rFonts w:hint="eastAsia"/>
          <w:lang w:eastAsia="zh"/>
          <w:woUserID w:val="1"/>
        </w:rPr>
      </w:pPr>
    </w:p>
    <w:p w14:paraId="04CCC44C">
      <w:pPr>
        <w:rPr>
          <w:rFonts w:hint="eastAsia"/>
          <w:lang w:eastAsia="zh"/>
          <w:woUserID w:val="1"/>
        </w:rPr>
      </w:pPr>
    </w:p>
    <w:p w14:paraId="16FB9B44">
      <w:pPr>
        <w:jc w:val="center"/>
        <w:rPr>
          <w:rFonts w:hint="eastAsia"/>
          <w:sz w:val="32"/>
          <w:szCs w:val="40"/>
          <w:lang w:eastAsia="zh"/>
          <w:woUserID w:val="1"/>
        </w:rPr>
      </w:pPr>
      <w:r>
        <w:rPr>
          <w:rFonts w:hint="eastAsia"/>
          <w:sz w:val="32"/>
          <w:szCs w:val="40"/>
          <w:lang w:eastAsia="zh"/>
          <w:woUserID w:val="1"/>
        </w:rPr>
        <w:t>复杂度：6</w:t>
      </w:r>
    </w:p>
    <w:p w14:paraId="07DF7A2F">
      <w:pPr>
        <w:rPr>
          <w:rFonts w:hint="eastAsia"/>
          <w:lang w:eastAsia="zh"/>
          <w:woUserID w:val="1"/>
        </w:rPr>
        <w:sectPr>
          <w:pgSz w:w="11906" w:h="16838"/>
          <w:pgMar w:top="1440" w:right="1800" w:bottom="1440" w:left="1800" w:header="851" w:footer="992" w:gutter="0"/>
          <w:cols w:space="0" w:num="1"/>
          <w:rtlGutter w:val="0"/>
          <w:docGrid w:type="lines" w:linePitch="387" w:charSpace="0"/>
        </w:sectPr>
      </w:pPr>
    </w:p>
    <w:p w14:paraId="19F93805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呈现谜案</w:t>
      </w:r>
    </w:p>
    <w:p w14:paraId="6AFBA36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暴风雨的乌云聚集起来，斑木湾历史悠久的“安全港小教堂”的钟声响起。数十年来，船只穿梭于海面，将游客送到这座小教堂所在的离岸两英里的小岛上。富裕家庭会预订这座小教堂及其宏伟的花园来举办婚礼和庆典。</w:t>
      </w:r>
    </w:p>
    <w:p w14:paraId="1B2BB8EA">
      <w:pPr>
        <w:rPr>
          <w:rFonts w:hint="eastAsia"/>
          <w:lang w:eastAsia="zh"/>
          <w:woUserID w:val="1"/>
        </w:rPr>
      </w:pPr>
    </w:p>
    <w:p w14:paraId="035521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然而近年来，这座小教堂已破败不堪，当地的历史保护委员会组织了一场募捐活动来支持其修复工作。乘坐一艘在波涛汹涌的海面上颠簸前行的游艇，命案专家们前往小教堂，帮助</w:t>
      </w:r>
      <w:r>
        <w:rPr>
          <w:rFonts w:hint="eastAsia"/>
          <w:u w:val="single"/>
          <w:lang w:eastAsia="zh"/>
          <w:woUserID w:val="1"/>
        </w:rPr>
        <w:t>本杰明修士</w:t>
      </w:r>
      <w:r>
        <w:rPr>
          <w:rFonts w:hint="eastAsia"/>
          <w:lang w:eastAsia="zh"/>
          <w:woUserID w:val="1"/>
        </w:rPr>
        <w:t>和</w:t>
      </w:r>
      <w:r>
        <w:rPr>
          <w:rFonts w:hint="eastAsia"/>
          <w:u w:val="single"/>
          <w:lang w:eastAsia="zh"/>
          <w:woUserID w:val="1"/>
        </w:rPr>
        <w:t>杰弗里斯修女</w:t>
      </w:r>
      <w:r>
        <w:rPr>
          <w:rFonts w:hint="eastAsia"/>
          <w:lang w:eastAsia="zh"/>
          <w:woUserID w:val="1"/>
        </w:rPr>
        <w:t>为下午的拍卖会和义卖会做准备。</w:t>
      </w:r>
    </w:p>
    <w:p w14:paraId="7E634624">
      <w:pPr>
        <w:rPr>
          <w:rFonts w:hint="eastAsia"/>
          <w:lang w:eastAsia="zh"/>
          <w:woUserID w:val="1"/>
        </w:rPr>
      </w:pPr>
    </w:p>
    <w:p w14:paraId="2F016751">
      <w:pPr>
        <w:rPr>
          <w:rFonts w:hint="eastAsia"/>
          <w:i/>
          <w:iCs/>
          <w:lang w:eastAsia="zh"/>
          <w:woUserID w:val="1"/>
        </w:rPr>
      </w:pPr>
      <w:r>
        <w:rPr>
          <w:rFonts w:hint="eastAsia"/>
          <w:i/>
          <w:iCs/>
          <w:lang w:eastAsia="zh"/>
          <w:woUserID w:val="1"/>
        </w:rPr>
        <w:t>让玩家们依次分享一下他们打算捐赠的一件精美的小物件或服务。</w:t>
      </w:r>
    </w:p>
    <w:p w14:paraId="0B6931D8">
      <w:pPr>
        <w:rPr>
          <w:rFonts w:hint="eastAsia"/>
          <w:lang w:eastAsia="zh"/>
          <w:woUserID w:val="1"/>
        </w:rPr>
      </w:pPr>
    </w:p>
    <w:p w14:paraId="4476CE2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当他们的船抵达岛上摇摇欲坠的码头时，</w:t>
      </w:r>
      <w:r>
        <w:rPr>
          <w:rFonts w:hint="eastAsia"/>
          <w:u w:val="single"/>
          <w:lang w:eastAsia="zh"/>
          <w:woUserID w:val="1"/>
        </w:rPr>
        <w:t>杰弗里斯修女</w:t>
      </w:r>
      <w:r>
        <w:rPr>
          <w:rFonts w:hint="eastAsia"/>
          <w:lang w:eastAsia="zh"/>
          <w:woUserID w:val="1"/>
        </w:rPr>
        <w:t>情绪激动地迎接了他们。她告诉命案专家一个可怕的意外：</w:t>
      </w:r>
      <w:r>
        <w:rPr>
          <w:rFonts w:hint="eastAsia"/>
          <w:u w:val="single"/>
          <w:lang w:eastAsia="zh"/>
          <w:woUserID w:val="1"/>
        </w:rPr>
        <w:t>本杰明修士</w:t>
      </w:r>
      <w:r>
        <w:rPr>
          <w:rFonts w:hint="eastAsia"/>
          <w:lang w:eastAsia="zh"/>
          <w:woUserID w:val="1"/>
        </w:rPr>
        <w:t>在敲钟时被绳子缠住，脖子被吊断了。</w:t>
      </w:r>
    </w:p>
    <w:p w14:paraId="7307C771">
      <w:pPr>
        <w:rPr>
          <w:rFonts w:hint="eastAsia"/>
          <w:lang w:eastAsia="zh"/>
          <w:woUserID w:val="1"/>
        </w:rPr>
      </w:pPr>
    </w:p>
    <w:p w14:paraId="47971BFB">
      <w:pPr>
        <w:rPr>
          <w:rFonts w:hint="eastAsia"/>
          <w:lang w:eastAsia="zh"/>
          <w:woUserID w:val="1"/>
        </w:rPr>
      </w:pPr>
      <w:r>
        <w:rPr>
          <w:rFonts w:hint="eastAsia"/>
          <w:u w:val="single"/>
          <w:lang w:eastAsia="zh"/>
          <w:woUserID w:val="1"/>
        </w:rPr>
        <w:t>杰弗里斯修女</w:t>
      </w:r>
      <w:r>
        <w:rPr>
          <w:rFonts w:hint="eastAsia"/>
          <w:lang w:eastAsia="zh"/>
          <w:woUserID w:val="1"/>
        </w:rPr>
        <w:t>已经联系了警方，警方指示她让所有人留在岛上。他们的巡逻艇出了故障，所以他们得在暴风雨来临前找到一位船长，否则就无法通行了。</w:t>
      </w:r>
    </w:p>
    <w:p w14:paraId="0DF28567">
      <w:pPr>
        <w:rPr>
          <w:rFonts w:hint="eastAsia"/>
          <w:lang w:eastAsia="zh"/>
          <w:woUserID w:val="1"/>
        </w:rPr>
      </w:pPr>
    </w:p>
    <w:p w14:paraId="22F03E9D">
      <w:pPr>
        <w:rPr>
          <w:rFonts w:hint="eastAsia"/>
          <w:i/>
          <w:i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设定问题：</w:t>
      </w:r>
      <w:r>
        <w:rPr>
          <w:rFonts w:hint="eastAsia"/>
          <w:i/>
          <w:iCs/>
          <w:lang w:eastAsia="zh"/>
          <w:woUserID w:val="1"/>
        </w:rPr>
        <w:t>多年来，关于</w:t>
      </w:r>
      <w:r>
        <w:rPr>
          <w:rFonts w:hint="eastAsia"/>
          <w:i/>
          <w:iCs/>
          <w:u w:val="single"/>
          <w:lang w:eastAsia="zh"/>
          <w:woUserID w:val="1"/>
        </w:rPr>
        <w:t>本杰明</w:t>
      </w:r>
      <w:r>
        <w:rPr>
          <w:rFonts w:hint="eastAsia"/>
          <w:i/>
          <w:iCs/>
          <w:lang w:eastAsia="zh"/>
          <w:woUserID w:val="1"/>
        </w:rPr>
        <w:t>的抱怨和流言蜚语一直不断。你都听到了哪些关于他的领导能力和道德品质的说法？</w:t>
      </w:r>
    </w:p>
    <w:p w14:paraId="6FE509BA">
      <w:pPr>
        <w:rPr>
          <w:rFonts w:hint="eastAsia"/>
          <w:lang w:eastAsia="zh"/>
          <w:woUserID w:val="1"/>
        </w:rPr>
      </w:pPr>
    </w:p>
    <w:p w14:paraId="48AC8DA6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注：</w:t>
      </w:r>
      <w:r>
        <w:rPr>
          <w:rFonts w:hint="eastAsia"/>
          <w:lang w:eastAsia="zh"/>
          <w:woUserID w:val="1"/>
        </w:rPr>
        <w:t>一场狂风暴雨会把命案专家们困在岛上，也会让警察无法靠近。也许女士们被迫在教堂过夜。也许一位坚定的副警长会冒着暴风雨来干扰调查。</w:t>
      </w:r>
    </w:p>
    <w:p w14:paraId="02388E2F">
      <w:pPr>
        <w:rPr>
          <w:rFonts w:hint="eastAsia"/>
          <w:lang w:eastAsia="zh"/>
          <w:woUserID w:val="1"/>
        </w:rPr>
      </w:pPr>
    </w:p>
    <w:p w14:paraId="30753A22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嫌疑人</w:t>
      </w:r>
    </w:p>
    <w:p w14:paraId="4861B8CE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尼克·朱尼尔，游艇船长</w:t>
      </w:r>
    </w:p>
    <w:p w14:paraId="5416C8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身材魁梧。英俊潇洒。非常随性。严格来说应称他为尼克船长，但那是他父亲的称呼。他的举止、墨镜和超大杯咖啡似乎表明他宿醉未醒。</w:t>
      </w:r>
    </w:p>
    <w:p w14:paraId="43770AEC">
      <w:pPr>
        <w:rPr>
          <w:rFonts w:hint="eastAsia"/>
          <w:lang w:eastAsia="zh"/>
          <w:woUserID w:val="1"/>
        </w:rPr>
      </w:pPr>
    </w:p>
    <w:p w14:paraId="5979B9B0">
      <w:pPr>
        <w:rPr>
          <w:rFonts w:hint="eastAsia"/>
          <w:i/>
          <w:iCs/>
          <w:lang w:eastAsia="zh"/>
          <w:woUserID w:val="1"/>
        </w:rPr>
      </w:pPr>
      <w:r>
        <w:rPr>
          <w:rFonts w:hint="eastAsia"/>
          <w:lang w:eastAsia="zh"/>
          <w:woUserID w:val="1"/>
        </w:rPr>
        <w:t>引语：</w:t>
      </w:r>
      <w:r>
        <w:rPr>
          <w:rFonts w:hint="eastAsia"/>
          <w:i/>
          <w:iCs/>
          <w:lang w:eastAsia="zh"/>
          <w:woUserID w:val="1"/>
        </w:rPr>
        <w:t>“这条航线过去是我和爸爸的大金矿，但自从</w:t>
      </w:r>
      <w:r>
        <w:rPr>
          <w:rFonts w:hint="eastAsia"/>
          <w:i/>
          <w:iCs/>
          <w:u w:val="single"/>
          <w:lang w:eastAsia="zh"/>
          <w:woUserID w:val="1"/>
        </w:rPr>
        <w:t>本杰明修士</w:t>
      </w:r>
      <w:r>
        <w:rPr>
          <w:rFonts w:hint="eastAsia"/>
          <w:i/>
          <w:iCs/>
          <w:lang w:eastAsia="zh"/>
          <w:woUserID w:val="1"/>
        </w:rPr>
        <w:t>让教堂破败不堪后，游客数量锐减。”</w:t>
      </w:r>
    </w:p>
    <w:p w14:paraId="116B0E68">
      <w:pPr>
        <w:rPr>
          <w:rFonts w:hint="eastAsia"/>
          <w:lang w:eastAsia="zh"/>
          <w:woUserID w:val="1"/>
        </w:rPr>
      </w:pPr>
    </w:p>
    <w:p w14:paraId="0D5CAF77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杰弗里斯修女</w:t>
      </w:r>
    </w:p>
    <w:p w14:paraId="59A536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直率。匆忙。喷了香水。杰弗里斯修女总是忙个不停，灭火救急，照顾教堂的客人。</w:t>
      </w:r>
    </w:p>
    <w:p w14:paraId="65E271B3">
      <w:pPr>
        <w:rPr>
          <w:rFonts w:hint="eastAsia"/>
          <w:lang w:eastAsia="zh"/>
          <w:woUserID w:val="1"/>
        </w:rPr>
      </w:pPr>
    </w:p>
    <w:p w14:paraId="087E92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引语：</w:t>
      </w:r>
      <w:r>
        <w:rPr>
          <w:rFonts w:hint="eastAsia"/>
          <w:i/>
          <w:iCs/>
          <w:lang w:eastAsia="zh"/>
          <w:woUserID w:val="1"/>
        </w:rPr>
        <w:t>“我们只求能有个愉快的小日子。主啊，我太失望了。”</w:t>
      </w:r>
    </w:p>
    <w:p w14:paraId="7C110682">
      <w:pPr>
        <w:rPr>
          <w:rFonts w:hint="eastAsia"/>
          <w:lang w:eastAsia="zh"/>
          <w:woUserID w:val="1"/>
        </w:rPr>
      </w:pPr>
    </w:p>
    <w:p w14:paraId="1A3DCC84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丹尼尔，园丁</w:t>
      </w:r>
    </w:p>
    <w:p w14:paraId="61D2A3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说话轻声细语。身材瘦小。姿势糟糕。丹尼尔对任何身体接触都避之不及，眼睛总是盯着附近的花朵。</w:t>
      </w:r>
    </w:p>
    <w:p w14:paraId="4D3C0FAC">
      <w:pPr>
        <w:rPr>
          <w:rFonts w:hint="eastAsia"/>
          <w:lang w:eastAsia="zh"/>
          <w:woUserID w:val="1"/>
        </w:rPr>
      </w:pPr>
    </w:p>
    <w:p w14:paraId="4B38C6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引语：</w:t>
      </w:r>
      <w:r>
        <w:rPr>
          <w:rFonts w:hint="eastAsia"/>
          <w:i/>
          <w:iCs/>
          <w:lang w:eastAsia="zh"/>
          <w:woUserID w:val="1"/>
        </w:rPr>
        <w:t>“本杰明修士是个善良虔诚的人。他虽然会吼叫，但只有在我确实犯错时才会。他的惩罚总是公平的，而且我打理花园时，他还会给我带些小甜食和零食。”</w:t>
      </w:r>
    </w:p>
    <w:p w14:paraId="69ED9768">
      <w:pPr>
        <w:rPr>
          <w:rFonts w:hint="eastAsia"/>
          <w:lang w:eastAsia="zh"/>
          <w:woUserID w:val="1"/>
        </w:rPr>
      </w:pPr>
    </w:p>
    <w:p w14:paraId="0505E1DE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肯特·麦肯齐，拍卖师</w:t>
      </w:r>
    </w:p>
    <w:p w14:paraId="015D2F7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真正的表演家。自视甚高。衣着光鲜。哪怕是最轻微的交谈，肯特也像是在面对数百人的观众。</w:t>
      </w:r>
    </w:p>
    <w:p w14:paraId="203C2507">
      <w:pPr>
        <w:rPr>
          <w:rFonts w:hint="eastAsia"/>
          <w:lang w:eastAsia="zh"/>
          <w:woUserID w:val="1"/>
        </w:rPr>
      </w:pPr>
    </w:p>
    <w:p w14:paraId="6C91093A">
      <w:pPr>
        <w:rPr>
          <w:rFonts w:hint="eastAsia"/>
          <w:i/>
          <w:iCs/>
          <w:lang w:eastAsia="zh"/>
          <w:woUserID w:val="1"/>
        </w:rPr>
      </w:pPr>
      <w:r>
        <w:rPr>
          <w:rFonts w:hint="eastAsia"/>
          <w:lang w:eastAsia="zh"/>
          <w:woUserID w:val="1"/>
        </w:rPr>
        <w:t>引语：</w:t>
      </w:r>
      <w:r>
        <w:rPr>
          <w:rFonts w:hint="eastAsia"/>
          <w:i/>
          <w:iCs/>
          <w:lang w:eastAsia="zh"/>
          <w:woUserID w:val="1"/>
        </w:rPr>
        <w:t>“我乐于让拍卖这门艺术得以传承。潜心钻研！令人尴尬的失误！但精通唯有通过牺牲才能获得。</w:t>
      </w:r>
    </w:p>
    <w:p w14:paraId="149C2A8B">
      <w:pPr>
        <w:rPr>
          <w:rFonts w:hint="eastAsia"/>
          <w:lang w:eastAsia="zh"/>
          <w:woUserID w:val="1"/>
        </w:rPr>
      </w:pPr>
    </w:p>
    <w:p w14:paraId="5E99C465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亚伯拉罕·卡斯特罗，历史保护委员会的负责人。</w:t>
      </w:r>
    </w:p>
    <w:p w14:paraId="3331AF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爱管闲事。说话时大多压低声音。穿着昂贵的鞋子。亚伯拉罕是今天筹款活动的负责人，他热衷于本地的八卦。</w:t>
      </w:r>
    </w:p>
    <w:p w14:paraId="5E0ADBAA">
      <w:pPr>
        <w:rPr>
          <w:rFonts w:hint="eastAsia"/>
          <w:lang w:eastAsia="zh"/>
          <w:woUserID w:val="1"/>
        </w:rPr>
      </w:pPr>
    </w:p>
    <w:p w14:paraId="4E4FD6FA">
      <w:pPr>
        <w:rPr>
          <w:rFonts w:hint="eastAsia"/>
          <w:i/>
          <w:iCs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“这没什么神秘的。我们都知道本杰明修士喝酒的时候动作很笨拙……也就是说，他平时也挺笨手笨脚的。”怎么啦？“我们都知道他酗酒，不是吗？”</w:t>
      </w:r>
    </w:p>
    <w:p w14:paraId="7913F359">
      <w:pPr>
        <w:rPr>
          <w:rFonts w:hint="eastAsia"/>
          <w:lang w:eastAsia="zh"/>
          <w:woUserID w:val="1"/>
        </w:rPr>
      </w:pPr>
    </w:p>
    <w:p w14:paraId="492DB47D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乔迪·诺克斯，小职员。</w:t>
      </w:r>
    </w:p>
    <w:p w14:paraId="14A173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皱巴巴的西装外套。眼眶浮肿。疲惫不堪。乔迪花了数月时间协调筹款活动，管理各方关系。</w:t>
      </w:r>
    </w:p>
    <w:p w14:paraId="52577821">
      <w:pPr>
        <w:rPr>
          <w:rFonts w:hint="eastAsia"/>
          <w:lang w:eastAsia="zh"/>
          <w:woUserID w:val="1"/>
        </w:rPr>
      </w:pPr>
    </w:p>
    <w:p w14:paraId="04D6FB8E">
      <w:pPr>
        <w:rPr>
          <w:rFonts w:hint="eastAsia"/>
          <w:i/>
          <w:iCs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“这么多工作。这么多麻烦。要是能……抱歉，我得接个电话。”</w:t>
      </w:r>
    </w:p>
    <w:p w14:paraId="750CAFE9">
      <w:pPr>
        <w:rPr>
          <w:rFonts w:hint="eastAsia"/>
          <w:lang w:eastAsia="zh"/>
          <w:woUserID w:val="1"/>
        </w:rPr>
      </w:pPr>
    </w:p>
    <w:p w14:paraId="3AE61B6C">
      <w:pPr>
        <w:rPr>
          <w:rFonts w:hint="eastAsia"/>
          <w:b/>
          <w:bCs/>
          <w:i w:val="0"/>
          <w:iCs w:val="0"/>
          <w:lang w:eastAsia="zh"/>
          <w:woUserID w:val="1"/>
        </w:rPr>
      </w:pPr>
      <w:r>
        <w:rPr>
          <w:rFonts w:hint="eastAsia"/>
          <w:b/>
          <w:bCs/>
          <w:i w:val="0"/>
          <w:iCs w:val="0"/>
          <w:lang w:eastAsia="zh"/>
          <w:woUserID w:val="1"/>
        </w:rPr>
        <w:t>奥利维亚·拉塞尔，当地知名厨师，也是今天的餐饮承办人。</w:t>
      </w:r>
    </w:p>
    <w:p w14:paraId="4E42556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出人意料的时髦。有纹身。头巾下隐约可见一头惊艳的发型。</w:t>
      </w:r>
    </w:p>
    <w:p w14:paraId="5A71153C">
      <w:pPr>
        <w:rPr>
          <w:rFonts w:hint="eastAsia"/>
          <w:lang w:eastAsia="zh"/>
          <w:woUserID w:val="1"/>
        </w:rPr>
      </w:pPr>
    </w:p>
    <w:p w14:paraId="42C970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引述：</w:t>
      </w:r>
      <w:r>
        <w:rPr>
          <w:rFonts w:hint="eastAsia"/>
          <w:i/>
          <w:iCs/>
          <w:lang w:eastAsia="zh"/>
          <w:woUserID w:val="1"/>
        </w:rPr>
        <w:t>“我很乐意为公益事业出力，但要不是我了解情况，我发誓我会觉得筹款委员会是在故意跟我过不去。我刚一说‘义务服务’，热狗卷就变成了鞑靼牛排，你懂吧？”</w:t>
      </w:r>
    </w:p>
    <w:p w14:paraId="2E98F6A4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地点</w:t>
      </w:r>
    </w:p>
    <w:p w14:paraId="60339891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 xml:space="preserve">教堂内部 </w:t>
      </w:r>
    </w:p>
    <w:p w14:paraId="58961C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不管怎样，当你走进教堂时，仍能感受到一种温暖的欢迎氛围。</w:t>
      </w:r>
    </w:p>
    <w:p w14:paraId="465D9D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是什么让你有这种感觉？</w:t>
      </w:r>
    </w:p>
    <w:p w14:paraId="0789C735">
      <w:pPr>
        <w:rPr>
          <w:rFonts w:hint="eastAsia"/>
          <w:lang w:eastAsia="zh"/>
          <w:woUserID w:val="1"/>
        </w:rPr>
      </w:pPr>
    </w:p>
    <w:p w14:paraId="2F8D02CE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 xml:space="preserve">花园和庭院 </w:t>
      </w:r>
    </w:p>
    <w:p w14:paraId="05DC13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教堂的景观布置确实美丽葱郁，但其建筑结构显然破败不堪。</w:t>
      </w:r>
    </w:p>
    <w:p w14:paraId="705795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教堂外破败的细节中，哪一处看起来状况最糟？</w:t>
      </w:r>
    </w:p>
    <w:p w14:paraId="15E3249C">
      <w:pPr>
        <w:rPr>
          <w:rFonts w:hint="eastAsia"/>
          <w:lang w:eastAsia="zh"/>
          <w:woUserID w:val="1"/>
        </w:rPr>
      </w:pPr>
    </w:p>
    <w:p w14:paraId="6F8BC8A7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 xml:space="preserve">庭院管理的小屋 </w:t>
      </w:r>
    </w:p>
    <w:p w14:paraId="012E29D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你被眼前的景象惊呆了。是因为这里井井有条还是脏乱不堪？</w:t>
      </w:r>
    </w:p>
    <w:p w14:paraId="655752DB">
      <w:pPr>
        <w:rPr>
          <w:rFonts w:hint="eastAsia"/>
          <w:lang w:eastAsia="zh"/>
          <w:woUserID w:val="1"/>
        </w:rPr>
      </w:pPr>
    </w:p>
    <w:p w14:paraId="64B4E662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线索</w:t>
      </w:r>
    </w:p>
    <w:p w14:paraId="2112E70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神父宿舍里的安眠药</w:t>
      </w:r>
    </w:p>
    <w:p w14:paraId="2E4ADCA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一本赞美诗集，其皮质封面被粗略地刻上了一个神秘的符号</w:t>
      </w:r>
    </w:p>
    <w:p w14:paraId="17567F6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一份来自斑木县建筑委员会的半烧毁文件，谴责了教堂</w:t>
      </w:r>
    </w:p>
    <w:p w14:paraId="57A53FB1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捐赠箱的锁坏了，里面空空如也</w:t>
      </w:r>
    </w:p>
    <w:p w14:paraId="2B1C6843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一条随意塞在黑暗角落里的九尾鞭</w:t>
      </w:r>
    </w:p>
    <w:p w14:paraId="0EAC4B1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本杰明修士写给一名嫌疑人的信，表达了对其罪恶行为的担忧</w:t>
      </w:r>
    </w:p>
    <w:p w14:paraId="0A3F4284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一扇破碎的彩色玻璃窗</w:t>
      </w:r>
    </w:p>
    <w:p w14:paraId="6CDAA474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一名嫌疑人的姓名首字母被刻在了一张长椅的背面</w:t>
      </w:r>
    </w:p>
    <w:p w14:paraId="48B1F438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一张匿名感谢卡，上面写着：“本杰明修士——下地狱去吧。”</w:t>
      </w:r>
    </w:p>
    <w:p w14:paraId="36CDAC5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一个棕色纸袋里装着的空酒瓶</w:t>
      </w:r>
    </w:p>
    <w:p w14:paraId="2DAD6F1A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一顶荆棘冠，也许</w:t>
      </w:r>
      <w:bookmarkStart w:id="0" w:name="_GoBack"/>
      <w:bookmarkEnd w:id="0"/>
      <w:r>
        <w:rPr>
          <w:rFonts w:hint="eastAsia"/>
          <w:lang w:eastAsia="zh"/>
          <w:woUserID w:val="1"/>
        </w:rPr>
        <w:t>是用教堂花园里的玫瑰制成的</w:t>
      </w:r>
    </w:p>
    <w:p w14:paraId="4858EA82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一扇秘密门</w:t>
      </w:r>
    </w:p>
    <w:p w14:paraId="371C15C0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一个木制的打屁股板</w:t>
      </w:r>
    </w:p>
    <w:p w14:paraId="47F0E20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一包未开封的百日草种子</w:t>
      </w:r>
    </w:p>
    <w:p w14:paraId="0CD6B29B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一尊精致的石雕，雕刻着一个胖乎乎的男人正在给一只山羊口交</w:t>
      </w:r>
    </w:p>
    <w:p w14:paraId="2D1C89FF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一块脏兮兮、皱巴巴、硬邦邦的丝绸餐巾</w:t>
      </w:r>
    </w:p>
    <w:p w14:paraId="530B7C42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一张斑木湾的地图，教堂的位置上有一个显眼的“X”</w:t>
      </w:r>
    </w:p>
    <w:p w14:paraId="6537C0A2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一段显然用于练习打结的绳子</w:t>
      </w:r>
    </w:p>
    <w:p w14:paraId="22AB870B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一张从旧账本上撕下的空白页，页头写着一名嫌疑人的名字</w:t>
      </w:r>
    </w:p>
    <w:p w14:paraId="10E35A48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一幅对教堂的精细铅笔素描</w:t>
      </w:r>
    </w:p>
    <w:p w14:paraId="0351B85D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脏内衣</w:t>
      </w:r>
    </w:p>
    <w:p w14:paraId="72D21126">
      <w:pPr>
        <w:rPr>
          <w:rFonts w:hint="eastAsia"/>
          <w:lang w:eastAsia="zh"/>
          <w:woUserID w:val="1"/>
        </w:rPr>
      </w:pPr>
    </w:p>
    <w:p w14:paraId="7F1F7A71">
      <w:pPr>
        <w:pStyle w:val="2"/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虚空线索</w:t>
      </w:r>
    </w:p>
    <w:p w14:paraId="78F7BF2E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一群灰色的两栖动物在附近的一堵墙上匆匆爬过</w:t>
      </w:r>
    </w:p>
    <w:p w14:paraId="1994AC07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三只死掉且腐烂的麻雀被精心摆好，它们的嘴里塞着赞美诗集的纸页</w:t>
      </w:r>
    </w:p>
    <w:p w14:paraId="20BBCB96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一道闪电划过，显现出一只巨大海洋生物的清晰轮廓</w:t>
      </w:r>
    </w:p>
    <w:p w14:paraId="512E4260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一颗人类的牙齿从一朵花的花瓣上掉落</w:t>
      </w:r>
    </w:p>
    <w:p w14:paraId="1AF87B3D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一块湿透了的、被雨水浸透的泥土散发出令人作呕的恶臭</w:t>
      </w:r>
    </w:p>
    <w:p w14:paraId="7163A1B8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一阵邪恶的吟唱声在风中传来</w:t>
      </w:r>
    </w:p>
    <w:p w14:paraId="73FE96D5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一堆死去且干瘪的蜜蜂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EDDF3"/>
    <w:multiLevelType w:val="multilevel"/>
    <w:tmpl w:val="EDFEDD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9F2906"/>
    <w:rsid w:val="7FBF6DD0"/>
    <w:rsid w:val="7FCD17FE"/>
    <w:rsid w:val="7FD7E9A0"/>
    <w:rsid w:val="7FE9FBB2"/>
    <w:rsid w:val="8FFFA67E"/>
    <w:rsid w:val="A97F623E"/>
    <w:rsid w:val="AFBF8780"/>
    <w:rsid w:val="BDBE1BE3"/>
    <w:rsid w:val="BEEFCB4B"/>
    <w:rsid w:val="BFE6F841"/>
    <w:rsid w:val="D5DE8897"/>
    <w:rsid w:val="DF2B5708"/>
    <w:rsid w:val="E7FE3684"/>
    <w:rsid w:val="EFEA9107"/>
    <w:rsid w:val="EFEC2569"/>
    <w:rsid w:val="EFFF70E4"/>
    <w:rsid w:val="F7EEC240"/>
    <w:rsid w:val="FAB460AC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WWO_wpscloud_20241220194352-2b83fcf251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2024-12-31T17:09:38Z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2052-12.9.0.19779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77142B41D579EECAD2B4736786E3770D_43</vt:lpwstr>
  </property>
</Properties>
</file>